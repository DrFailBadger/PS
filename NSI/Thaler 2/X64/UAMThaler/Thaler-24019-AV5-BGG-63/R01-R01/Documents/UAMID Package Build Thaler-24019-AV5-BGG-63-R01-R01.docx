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3A973B" w14:textId="77777777" w:rsidR="00531321" w:rsidRDefault="00531321" w:rsidP="008874B1">
      <w:pPr>
        <w:pStyle w:val="TOC9"/>
      </w:pPr>
      <w:bookmarkStart w:id="0" w:name="_GoBack"/>
      <w:bookmarkEnd w:id="0"/>
    </w:p>
    <w:p w14:paraId="513A973C" w14:textId="77777777" w:rsidR="00531321" w:rsidRDefault="00CB721A">
      <w:pPr>
        <w:pStyle w:val="sysClass"/>
        <w:framePr w:wrap="notBeside"/>
        <w:rPr>
          <w:rFonts w:ascii="Lucida Sans" w:hAnsi="Lucida Sans"/>
          <w:sz w:val="18"/>
          <w:szCs w:val="18"/>
        </w:rPr>
      </w:pP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</w:rPr>
        <w:instrText xml:space="preserve"> DOCPROPERTY "Classification" </w:instrText>
      </w:r>
      <w:r>
        <w:rPr>
          <w:rFonts w:ascii="Lucida Sans" w:hAnsi="Lucida Sans"/>
          <w:sz w:val="18"/>
          <w:szCs w:val="18"/>
        </w:rPr>
        <w:fldChar w:fldCharType="separate"/>
      </w:r>
      <w:r w:rsidR="002D1928">
        <w:rPr>
          <w:rFonts w:ascii="Lucida Sans" w:hAnsi="Lucida Sans"/>
          <w:sz w:val="18"/>
          <w:szCs w:val="18"/>
        </w:rPr>
        <w:t xml:space="preserve"> </w:t>
      </w:r>
      <w:r>
        <w:rPr>
          <w:rFonts w:ascii="Lucida Sans" w:hAnsi="Lucida Sans"/>
          <w:sz w:val="18"/>
          <w:szCs w:val="18"/>
        </w:rPr>
        <w:fldChar w:fldCharType="end"/>
      </w:r>
    </w:p>
    <w:p w14:paraId="513A973D" w14:textId="16C686B8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"lblAuthors"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author(s)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</w:r>
      <w:bookmarkStart w:id="1" w:name="Pg1_Packager"/>
      <w:bookmarkEnd w:id="1"/>
      <w:r w:rsidR="00F56E06">
        <w:rPr>
          <w:rFonts w:ascii="Lucida Sans" w:hAnsi="Lucida Sans"/>
          <w:sz w:val="18"/>
          <w:szCs w:val="18"/>
        </w:rPr>
        <w:t>Benjamin Gregory</w:t>
      </w:r>
    </w:p>
    <w:p w14:paraId="513A973E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"lblDocumentNumber"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document number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</w:r>
    </w:p>
    <w:p w14:paraId="513A973F" w14:textId="28E78162" w:rsidR="00531321" w:rsidRPr="00085BCF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en-GB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 w:rsidRPr="00085BCF">
        <w:rPr>
          <w:rStyle w:val="sysDocStatisticslbl"/>
          <w:rFonts w:ascii="Lucida Sans" w:hAnsi="Lucida Sans"/>
          <w:caps/>
          <w:sz w:val="18"/>
          <w:szCs w:val="18"/>
          <w:lang w:val="en-GB"/>
        </w:rPr>
        <w:instrText xml:space="preserve"> DOCPROPERTY "lblVersion"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 w:rsidRPr="00085BCF">
        <w:rPr>
          <w:rStyle w:val="sysDocStatisticslbl"/>
          <w:rFonts w:ascii="Lucida Sans" w:hAnsi="Lucida Sans"/>
          <w:caps/>
          <w:sz w:val="18"/>
          <w:szCs w:val="18"/>
          <w:lang w:val="en-GB"/>
        </w:rPr>
        <w:t>version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 w:rsidRPr="00085BCF">
        <w:rPr>
          <w:rFonts w:ascii="Lucida Sans" w:hAnsi="Lucida Sans"/>
          <w:sz w:val="18"/>
          <w:szCs w:val="18"/>
          <w:lang w:val="en-GB"/>
        </w:rPr>
        <w:tab/>
        <w:t>:</w:t>
      </w:r>
      <w:r w:rsidR="002D1928" w:rsidRPr="00085BCF">
        <w:rPr>
          <w:rFonts w:ascii="Lucida Sans" w:hAnsi="Lucida Sans"/>
          <w:sz w:val="18"/>
          <w:szCs w:val="18"/>
          <w:lang w:val="en-GB"/>
        </w:rPr>
        <w:tab/>
      </w:r>
      <w:bookmarkStart w:id="2" w:name="Pg1_Version"/>
      <w:bookmarkEnd w:id="2"/>
      <w:r w:rsidR="00152774" w:rsidRPr="00085BCF">
        <w:rPr>
          <w:rFonts w:ascii="Lucida Sans" w:hAnsi="Lucida Sans"/>
          <w:sz w:val="18"/>
          <w:szCs w:val="18"/>
          <w:lang w:val="en-GB"/>
        </w:rPr>
        <w:t>R01 B01</w:t>
      </w:r>
    </w:p>
    <w:p w14:paraId="513A9740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"lblSource"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source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  <w:lang w:val="fr-FR"/>
        </w:rPr>
        <w:instrText xml:space="preserve"> DOCPROPERTY "CompanyName" </w:instrText>
      </w:r>
      <w:r>
        <w:rPr>
          <w:rFonts w:ascii="Lucida Sans" w:hAnsi="Lucida Sans"/>
          <w:sz w:val="18"/>
          <w:szCs w:val="18"/>
        </w:rPr>
        <w:fldChar w:fldCharType="end"/>
      </w:r>
    </w:p>
    <w:p w14:paraId="513A9741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"lblStatus"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status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  <w:lang w:val="fr-FR"/>
        </w:rPr>
        <w:instrText xml:space="preserve"> DOCPROPERTY "Status" </w:instrText>
      </w:r>
      <w:r>
        <w:rPr>
          <w:rFonts w:ascii="Lucida Sans" w:hAnsi="Lucida Sans"/>
          <w:sz w:val="18"/>
          <w:szCs w:val="18"/>
        </w:rPr>
        <w:fldChar w:fldCharType="end"/>
      </w:r>
    </w:p>
    <w:p w14:paraId="513A9742" w14:textId="605BDA6A" w:rsidR="00531321" w:rsidRPr="00085BCF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"lblDocumentDate"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document date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bookmarkStart w:id="3" w:name="Pg1_Date"/>
      <w:bookmarkEnd w:id="3"/>
      <w:r w:rsidR="00F56E06">
        <w:rPr>
          <w:rFonts w:ascii="Lucida Sans" w:hAnsi="Lucida Sans"/>
          <w:sz w:val="18"/>
          <w:szCs w:val="18"/>
          <w:lang w:val="fr-FR"/>
        </w:rPr>
        <w:t>11/01/2017</w:t>
      </w:r>
    </w:p>
    <w:p w14:paraId="513A9743" w14:textId="052B9289" w:rsidR="00553632" w:rsidRPr="00085BCF" w:rsidRDefault="004E32CD" w:rsidP="00553632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 w:rsidRPr="00085BCF">
        <w:rPr>
          <w:rFonts w:ascii="Lucida Sans" w:hAnsi="Lucida Sans"/>
          <w:sz w:val="18"/>
          <w:szCs w:val="18"/>
          <w:lang w:val="fr-FR"/>
        </w:rPr>
        <w:t>TEMPLATE VERSION</w:t>
      </w:r>
      <w:r w:rsidRPr="00085BCF">
        <w:rPr>
          <w:rFonts w:ascii="Lucida Sans" w:hAnsi="Lucida Sans"/>
          <w:sz w:val="18"/>
          <w:szCs w:val="18"/>
          <w:lang w:val="fr-FR"/>
        </w:rPr>
        <w:tab/>
        <w:t>:</w:t>
      </w:r>
      <w:r w:rsidRPr="00085BCF">
        <w:rPr>
          <w:rFonts w:ascii="Lucida Sans" w:hAnsi="Lucida Sans"/>
          <w:sz w:val="18"/>
          <w:szCs w:val="18"/>
          <w:lang w:val="fr-FR"/>
        </w:rPr>
        <w:tab/>
        <w:t>5.</w:t>
      </w:r>
      <w:r w:rsidR="00181581" w:rsidRPr="00085BCF">
        <w:rPr>
          <w:rFonts w:ascii="Lucida Sans" w:hAnsi="Lucida Sans"/>
          <w:sz w:val="18"/>
          <w:szCs w:val="18"/>
          <w:lang w:val="fr-FR"/>
        </w:rPr>
        <w:t>2</w:t>
      </w:r>
      <w:r w:rsidRPr="00085BCF">
        <w:rPr>
          <w:rFonts w:ascii="Lucida Sans" w:hAnsi="Lucida Sans"/>
          <w:sz w:val="18"/>
          <w:szCs w:val="18"/>
          <w:lang w:val="fr-FR"/>
        </w:rPr>
        <w:t>.0</w:t>
      </w:r>
      <w:r w:rsidR="00181581" w:rsidRPr="00085BCF">
        <w:rPr>
          <w:rFonts w:ascii="Lucida Sans" w:hAnsi="Lucida Sans"/>
          <w:sz w:val="18"/>
          <w:szCs w:val="18"/>
          <w:lang w:val="fr-FR"/>
        </w:rPr>
        <w:t>1</w:t>
      </w:r>
    </w:p>
    <w:p w14:paraId="513A9744" w14:textId="77777777" w:rsidR="00553632" w:rsidRDefault="00553632" w:rsidP="00553632">
      <w:pPr>
        <w:pStyle w:val="sysDocStatistics"/>
        <w:framePr w:wrap="notBeside"/>
        <w:ind w:left="0" w:firstLine="0"/>
        <w:rPr>
          <w:rFonts w:ascii="Lucida Sans" w:hAnsi="Lucida Sans"/>
          <w:sz w:val="18"/>
          <w:szCs w:val="18"/>
          <w:lang w:val="fr-FR"/>
        </w:rPr>
      </w:pPr>
    </w:p>
    <w:p w14:paraId="513A9745" w14:textId="77777777" w:rsidR="00531321" w:rsidRDefault="00CB721A">
      <w:pPr>
        <w:pStyle w:val="sysDocStatisticsOwner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"lblOwner" \* LOWER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owner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  <w:t>Steve Storrs</w:t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</w:rPr>
        <w:instrText xml:space="preserve"> DOCPROPERTY "Owner" </w:instrText>
      </w:r>
      <w:r>
        <w:rPr>
          <w:rFonts w:ascii="Lucida Sans" w:hAnsi="Lucida Sans"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"lblInitials"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initials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>: SS</w:t>
      </w:r>
    </w:p>
    <w:p w14:paraId="513A9746" w14:textId="77777777" w:rsidR="00531321" w:rsidRDefault="00531321">
      <w:pPr>
        <w:pStyle w:val="BodyText"/>
        <w:rPr>
          <w:rFonts w:ascii="Lucida Sans" w:hAnsi="Lucida Sans"/>
        </w:rPr>
      </w:pPr>
    </w:p>
    <w:p w14:paraId="513A9747" w14:textId="77777777" w:rsidR="00531321" w:rsidRDefault="00531321">
      <w:pPr>
        <w:pStyle w:val="sysMAT"/>
        <w:framePr w:wrap="around"/>
        <w:rPr>
          <w:rFonts w:ascii="Lucida Sans" w:hAnsi="Lucida Sans"/>
        </w:rPr>
      </w:pPr>
    </w:p>
    <w:p w14:paraId="513A9748" w14:textId="77777777" w:rsidR="00531321" w:rsidRDefault="00531321">
      <w:pPr>
        <w:pStyle w:val="BodyText"/>
        <w:rPr>
          <w:rFonts w:ascii="Lucida Sans" w:hAnsi="Lucida Sans"/>
        </w:rPr>
      </w:pPr>
    </w:p>
    <w:p w14:paraId="513A9749" w14:textId="77777777" w:rsidR="00531321" w:rsidRDefault="00531321">
      <w:pPr>
        <w:pStyle w:val="BodyText"/>
        <w:rPr>
          <w:rFonts w:ascii="Lucida Sans" w:hAnsi="Lucida Sans"/>
        </w:rPr>
      </w:pPr>
    </w:p>
    <w:p w14:paraId="513A974A" w14:textId="77777777" w:rsidR="00531321" w:rsidRDefault="00531321">
      <w:pPr>
        <w:pStyle w:val="BodyText"/>
        <w:rPr>
          <w:rFonts w:ascii="Lucida Sans" w:hAnsi="Lucida Sans"/>
        </w:rPr>
      </w:pPr>
    </w:p>
    <w:p w14:paraId="513A974B" w14:textId="77777777" w:rsidR="00531321" w:rsidRDefault="00385ADF">
      <w:pPr>
        <w:pStyle w:val="BodyText"/>
        <w:rPr>
          <w:rFonts w:ascii="Lucida Sans" w:hAnsi="Lucida Sans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513A986A" wp14:editId="513A986B">
                <wp:extent cx="4834890" cy="523240"/>
                <wp:effectExtent l="0" t="0" r="3810" b="0"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4890" cy="52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4F81BD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3A98DE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color w:val="365F91"/>
                                <w:sz w:val="18"/>
                                <w:szCs w:val="24"/>
                              </w:rPr>
                            </w:pPr>
                          </w:p>
                          <w:p w14:paraId="513A98DF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Lucida Sans" w:hAnsi="Lucida Sans"/>
                                <w:b/>
                                <w:color w:val="365F91"/>
                                <w:sz w:val="18"/>
                                <w:szCs w:val="24"/>
                              </w:rPr>
                              <w:t xml:space="preserve">Important: </w:t>
                            </w:r>
                            <w:r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24"/>
                              </w:rPr>
                              <w:t>This is a Virtual Package. Refer to Section 2 for sequencing details.</w:t>
                            </w:r>
                          </w:p>
                          <w:p w14:paraId="513A98E0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380.7pt;height: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" strokecolor="#376092" strokeweight="1.5pt">
                <v:textbox>
                  <w:txbxContent>
                    <w:p w14:paraId="513A98DE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b/>
                          <w:color w:val="365F91"/>
                          <w:sz w:val="18"/>
                          <w:szCs w:val="24"/>
                        </w:rPr>
                      </w:pPr>
                    </w:p>
                    <w:p w14:paraId="513A98DF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color w:val="365F91"/>
                          <w:sz w:val="18"/>
                          <w:szCs w:val="24"/>
                        </w:rPr>
                      </w:pPr>
                      <w:r>
                        <w:rPr>
                          <w:rFonts w:ascii="Lucida Sans" w:hAnsi="Lucida Sans"/>
                          <w:b/>
                          <w:color w:val="365F91"/>
                          <w:sz w:val="18"/>
                          <w:szCs w:val="24"/>
                        </w:rPr>
                        <w:t xml:space="preserve">Important: </w:t>
                      </w:r>
                      <w:r>
                        <w:rPr>
                          <w:rFonts w:ascii="Lucida Sans" w:hAnsi="Lucida Sans"/>
                          <w:color w:val="365F91"/>
                          <w:sz w:val="18"/>
                          <w:szCs w:val="24"/>
                        </w:rPr>
                        <w:t>This is a Virtual Package. Refer to Section 2 for sequencing details.</w:t>
                      </w:r>
                    </w:p>
                    <w:p w14:paraId="513A98E0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color w:val="365F91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3A974C" w14:textId="77777777" w:rsidR="00531321" w:rsidRDefault="00531321">
      <w:pPr>
        <w:rPr>
          <w:rFonts w:ascii="Lucida Sans" w:hAnsi="Lucida Sans"/>
        </w:rPr>
      </w:pPr>
    </w:p>
    <w:p w14:paraId="513A974D" w14:textId="77777777" w:rsidR="00531321" w:rsidRDefault="00531321">
      <w:pPr>
        <w:rPr>
          <w:rFonts w:ascii="Lucida Sans" w:hAnsi="Lucida Sans"/>
        </w:rPr>
      </w:pPr>
    </w:p>
    <w:p w14:paraId="513A974E" w14:textId="77777777" w:rsidR="00531321" w:rsidRDefault="00531321">
      <w:pPr>
        <w:rPr>
          <w:rFonts w:ascii="Lucida Sans" w:hAnsi="Lucida Sans"/>
        </w:rPr>
      </w:pPr>
    </w:p>
    <w:p w14:paraId="513A974F" w14:textId="77777777" w:rsidR="00531321" w:rsidRDefault="00531321">
      <w:pPr>
        <w:rPr>
          <w:rFonts w:ascii="Lucida Sans" w:hAnsi="Lucida Sans"/>
        </w:rPr>
      </w:pPr>
    </w:p>
    <w:p w14:paraId="513A9750" w14:textId="77777777" w:rsidR="00531321" w:rsidRDefault="00531321">
      <w:pPr>
        <w:rPr>
          <w:rFonts w:ascii="Lucida Sans" w:hAnsi="Lucida Sans"/>
        </w:rPr>
      </w:pPr>
    </w:p>
    <w:p w14:paraId="513A9751" w14:textId="77777777" w:rsidR="00531321" w:rsidRDefault="00531321">
      <w:pPr>
        <w:rPr>
          <w:rFonts w:ascii="Lucida Sans" w:hAnsi="Lucida Sans"/>
        </w:rPr>
      </w:pPr>
    </w:p>
    <w:p w14:paraId="513A9752" w14:textId="77777777" w:rsidR="00531321" w:rsidRDefault="002D1928">
      <w:pPr>
        <w:tabs>
          <w:tab w:val="left" w:pos="7170"/>
        </w:tabs>
        <w:rPr>
          <w:rFonts w:ascii="Lucida Sans" w:hAnsi="Lucida Sans"/>
        </w:rPr>
      </w:pPr>
      <w:r>
        <w:rPr>
          <w:rFonts w:ascii="Lucida Sans" w:hAnsi="Lucida Sans"/>
        </w:rPr>
        <w:tab/>
      </w:r>
    </w:p>
    <w:p w14:paraId="513A9753" w14:textId="77777777" w:rsidR="00531321" w:rsidRDefault="00531321">
      <w:pPr>
        <w:rPr>
          <w:rFonts w:ascii="Lucida Sans" w:hAnsi="Lucida Sans"/>
        </w:rPr>
      </w:pPr>
    </w:p>
    <w:p w14:paraId="513A9754" w14:textId="77777777" w:rsidR="00531321" w:rsidRDefault="00531321">
      <w:pPr>
        <w:rPr>
          <w:rFonts w:ascii="Lucida Sans" w:hAnsi="Lucida Sans"/>
        </w:rPr>
        <w:sectPr w:rsidR="00531321">
          <w:headerReference w:type="default" r:id="rId11"/>
          <w:footerReference w:type="default" r:id="rId12"/>
          <w:pgSz w:w="11907" w:h="16839"/>
          <w:pgMar w:top="4933" w:right="1134" w:bottom="851" w:left="1814" w:header="1531" w:footer="720" w:gutter="0"/>
          <w:cols w:space="708"/>
          <w:docGrid w:linePitch="360"/>
        </w:sectPr>
      </w:pPr>
    </w:p>
    <w:p w14:paraId="513A9755" w14:textId="77777777" w:rsidR="00531321" w:rsidRPr="009720EC" w:rsidRDefault="00CB721A">
      <w:pPr>
        <w:pStyle w:val="Heading0"/>
        <w:numPr>
          <w:ilvl w:val="0"/>
          <w:numId w:val="0"/>
        </w:numPr>
        <w:tabs>
          <w:tab w:val="left" w:pos="283"/>
        </w:tabs>
        <w:rPr>
          <w:rFonts w:ascii="Lucida Sans" w:hAnsi="Lucida Sans"/>
          <w:b/>
          <w:color w:val="4F81BD" w:themeColor="accent1"/>
        </w:rPr>
      </w:pPr>
      <w:r w:rsidRPr="009720EC">
        <w:rPr>
          <w:rFonts w:ascii="Lucida Sans" w:hAnsi="Lucida Sans"/>
          <w:b/>
          <w:color w:val="4F81BD" w:themeColor="accent1"/>
        </w:rPr>
        <w:lastRenderedPageBreak/>
        <w:fldChar w:fldCharType="begin"/>
      </w:r>
      <w:r w:rsidR="002D1928" w:rsidRPr="009720EC">
        <w:rPr>
          <w:rFonts w:ascii="Lucida Sans" w:hAnsi="Lucida Sans"/>
          <w:b/>
          <w:color w:val="4F81BD" w:themeColor="accent1"/>
        </w:rPr>
        <w:instrText xml:space="preserve"> DOCPROPERTY "lblContents" </w:instrText>
      </w:r>
      <w:r w:rsidRPr="009720EC">
        <w:rPr>
          <w:rFonts w:ascii="Lucida Sans" w:hAnsi="Lucida Sans"/>
          <w:b/>
          <w:color w:val="4F81BD" w:themeColor="accent1"/>
        </w:rPr>
        <w:fldChar w:fldCharType="separate"/>
      </w:r>
      <w:r w:rsidR="002D1928" w:rsidRPr="009720EC">
        <w:rPr>
          <w:rFonts w:ascii="Lucida Sans" w:hAnsi="Lucida Sans"/>
          <w:b/>
          <w:color w:val="4F81BD" w:themeColor="accent1"/>
        </w:rPr>
        <w:t>Contents</w:t>
      </w:r>
      <w:r w:rsidRPr="009720EC">
        <w:rPr>
          <w:rFonts w:ascii="Lucida Sans" w:hAnsi="Lucida Sans"/>
          <w:b/>
          <w:color w:val="4F81BD" w:themeColor="accent1"/>
        </w:rPr>
        <w:fldChar w:fldCharType="end"/>
      </w:r>
    </w:p>
    <w:p w14:paraId="513A9756" w14:textId="77777777" w:rsidR="00F872D8" w:rsidRPr="00F872D8" w:rsidRDefault="00CB721A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fldChar w:fldCharType="begin"/>
      </w:r>
      <w:r w:rsidR="002D1928" w:rsidRPr="00F872D8">
        <w:instrText xml:space="preserve"> TOC \o "1-2" \t "Appendix;5;Heading 1 Cust no.;1;Heading 2 Cust no.;2" </w:instrText>
      </w:r>
      <w:r w:rsidRPr="00F872D8">
        <w:fldChar w:fldCharType="separate"/>
      </w:r>
      <w:r w:rsidR="00F872D8" w:rsidRPr="00F872D8">
        <w:t>1</w:t>
      </w:r>
      <w:r w:rsidR="00F872D8"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="00F872D8" w:rsidRPr="00F872D8">
        <w:t>Description of Application</w:t>
      </w:r>
      <w:r w:rsidR="00F872D8" w:rsidRPr="00F872D8">
        <w:tab/>
      </w:r>
      <w:r w:rsidR="00F872D8" w:rsidRPr="00F872D8">
        <w:fldChar w:fldCharType="begin"/>
      </w:r>
      <w:r w:rsidR="00F872D8" w:rsidRPr="00F872D8">
        <w:instrText xml:space="preserve"> PAGEREF _Toc363660733 \h </w:instrText>
      </w:r>
      <w:r w:rsidR="00F872D8" w:rsidRPr="00F872D8">
        <w:fldChar w:fldCharType="separate"/>
      </w:r>
      <w:r w:rsidR="00F872D8" w:rsidRPr="00F872D8">
        <w:t>4</w:t>
      </w:r>
      <w:r w:rsidR="00F872D8" w:rsidRPr="00F872D8">
        <w:fldChar w:fldCharType="end"/>
      </w:r>
    </w:p>
    <w:p w14:paraId="513A9757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Functionality</w:t>
      </w:r>
      <w:r w:rsidRPr="00F872D8">
        <w:tab/>
      </w:r>
      <w:r w:rsidRPr="00F872D8">
        <w:fldChar w:fldCharType="begin"/>
      </w:r>
      <w:r w:rsidRPr="00F872D8">
        <w:instrText xml:space="preserve"> PAGEREF _Toc363660734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8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Language</w:t>
      </w:r>
      <w:r w:rsidRPr="00F872D8">
        <w:tab/>
      </w:r>
      <w:r w:rsidRPr="00F872D8">
        <w:fldChar w:fldCharType="begin"/>
      </w:r>
      <w:r w:rsidRPr="00F872D8">
        <w:instrText xml:space="preserve"> PAGEREF _Toc363660735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9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Manufacturer</w:t>
      </w:r>
      <w:r w:rsidRPr="00F872D8">
        <w:tab/>
      </w:r>
      <w:r w:rsidRPr="00F872D8">
        <w:fldChar w:fldCharType="begin"/>
      </w:r>
      <w:r w:rsidRPr="00F872D8">
        <w:instrText xml:space="preserve"> PAGEREF _Toc363660736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A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1.4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Contacts</w:t>
      </w:r>
      <w:r w:rsidRPr="00F872D8">
        <w:tab/>
      </w:r>
      <w:r w:rsidRPr="00F872D8">
        <w:fldChar w:fldCharType="begin"/>
      </w:r>
      <w:r w:rsidRPr="00F872D8">
        <w:instrText xml:space="preserve"> PAGEREF _Toc363660737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B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1.5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Remarks for Application</w:t>
      </w:r>
      <w:r w:rsidRPr="00F872D8">
        <w:tab/>
      </w:r>
      <w:r w:rsidRPr="00F872D8">
        <w:fldChar w:fldCharType="begin"/>
      </w:r>
      <w:r w:rsidRPr="00F872D8">
        <w:instrText xml:space="preserve"> PAGEREF _Toc363660738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C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2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Description of Sequence</w:t>
      </w:r>
      <w:r w:rsidRPr="00F872D8">
        <w:tab/>
      </w:r>
      <w:r w:rsidRPr="00F872D8">
        <w:fldChar w:fldCharType="begin"/>
      </w:r>
      <w:r w:rsidRPr="00F872D8">
        <w:instrText xml:space="preserve"> PAGEREF _Toc363660739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D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Sequencing Setup</w:t>
      </w:r>
      <w:r w:rsidRPr="00F872D8">
        <w:tab/>
      </w:r>
      <w:r w:rsidRPr="00F872D8">
        <w:fldChar w:fldCharType="begin"/>
      </w:r>
      <w:r w:rsidRPr="00F872D8">
        <w:instrText xml:space="preserve"> PAGEREF _Toc363660740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E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Sequencing Steps</w:t>
      </w:r>
      <w:r w:rsidRPr="00F872D8">
        <w:tab/>
      </w:r>
      <w:r w:rsidRPr="00F872D8">
        <w:fldChar w:fldCharType="begin"/>
      </w:r>
      <w:r w:rsidRPr="00F872D8">
        <w:instrText xml:space="preserve"> PAGEREF _Toc363660741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F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Post Sequence Details</w:t>
      </w:r>
      <w:r w:rsidRPr="00F872D8">
        <w:tab/>
      </w:r>
      <w:r w:rsidRPr="00F872D8">
        <w:fldChar w:fldCharType="begin"/>
      </w:r>
      <w:r w:rsidRPr="00F872D8">
        <w:instrText xml:space="preserve"> PAGEREF _Toc363660742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60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3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SCCM Installation Details</w:t>
      </w:r>
      <w:r w:rsidRPr="00F872D8">
        <w:tab/>
      </w:r>
      <w:r w:rsidRPr="00F872D8">
        <w:fldChar w:fldCharType="begin"/>
      </w:r>
      <w:r w:rsidRPr="00F872D8">
        <w:instrText xml:space="preserve"> PAGEREF _Toc363660743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1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Prerequisites</w:t>
      </w:r>
      <w:r w:rsidRPr="00F872D8">
        <w:tab/>
      </w:r>
      <w:r w:rsidRPr="00F872D8">
        <w:fldChar w:fldCharType="begin"/>
      </w:r>
      <w:r w:rsidRPr="00F872D8">
        <w:instrText xml:space="preserve"> PAGEREF _Toc363660744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2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Installation</w:t>
      </w:r>
      <w:r w:rsidRPr="00F872D8">
        <w:tab/>
      </w:r>
      <w:r w:rsidRPr="00F872D8">
        <w:fldChar w:fldCharType="begin"/>
      </w:r>
      <w:r w:rsidRPr="00F872D8">
        <w:instrText xml:space="preserve"> PAGEREF _Toc363660745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3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Removal</w:t>
      </w:r>
      <w:r w:rsidRPr="00F872D8">
        <w:tab/>
      </w:r>
      <w:r w:rsidRPr="00F872D8">
        <w:fldChar w:fldCharType="begin"/>
      </w:r>
      <w:r w:rsidRPr="00F872D8">
        <w:instrText xml:space="preserve"> PAGEREF _Toc363660746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4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3.4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Upgrade</w:t>
      </w:r>
      <w:r w:rsidRPr="00F872D8">
        <w:tab/>
      </w:r>
      <w:r w:rsidRPr="00F872D8">
        <w:fldChar w:fldCharType="begin"/>
      </w:r>
      <w:r w:rsidRPr="00F872D8">
        <w:instrText xml:space="preserve"> PAGEREF _Toc363660747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5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4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Testing</w:t>
      </w:r>
      <w:r w:rsidRPr="00F872D8">
        <w:tab/>
      </w:r>
      <w:r w:rsidRPr="00F872D8">
        <w:fldChar w:fldCharType="begin"/>
      </w:r>
      <w:r w:rsidRPr="00F872D8">
        <w:instrText xml:space="preserve"> PAGEREF _Toc363660748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6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4.1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Type of Application</w:t>
      </w:r>
      <w:r w:rsidRPr="00F872D8">
        <w:tab/>
      </w:r>
      <w:r w:rsidRPr="00F872D8">
        <w:fldChar w:fldCharType="begin"/>
      </w:r>
      <w:r w:rsidRPr="00F872D8">
        <w:instrText xml:space="preserve"> PAGEREF _Toc363660749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7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t>4.2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t>Expected results when launching the application</w:t>
      </w:r>
      <w:r w:rsidRPr="00F872D8">
        <w:tab/>
      </w:r>
      <w:r w:rsidRPr="00F872D8">
        <w:fldChar w:fldCharType="begin"/>
      </w:r>
      <w:r w:rsidRPr="00F872D8">
        <w:instrText xml:space="preserve"> PAGEREF _Toc363660750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8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4.3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Observations</w:t>
      </w:r>
      <w:r w:rsidRPr="00F872D8">
        <w:tab/>
      </w:r>
      <w:r w:rsidRPr="00F872D8">
        <w:fldChar w:fldCharType="begin"/>
      </w:r>
      <w:r w:rsidRPr="00F872D8">
        <w:instrText xml:space="preserve"> PAGEREF _Toc363660751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9" w14:textId="77777777" w:rsidR="00531321" w:rsidRDefault="00CB721A" w:rsidP="008874B1">
      <w:pPr>
        <w:pStyle w:val="TOC1"/>
      </w:pPr>
      <w:r w:rsidRPr="00F872D8">
        <w:fldChar w:fldCharType="end"/>
      </w:r>
    </w:p>
    <w:p w14:paraId="513A976A" w14:textId="77777777" w:rsidR="00531321" w:rsidRDefault="00531321">
      <w:pPr>
        <w:rPr>
          <w:rFonts w:ascii="Lucida Sans" w:hAnsi="Lucida Sans"/>
          <w:sz w:val="24"/>
        </w:rPr>
        <w:sectPr w:rsidR="0053132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7" w:h="16839"/>
          <w:pgMar w:top="2892" w:right="1134" w:bottom="1418" w:left="1814" w:header="1531" w:footer="720" w:gutter="0"/>
          <w:cols w:space="720"/>
          <w:titlePg/>
        </w:sectPr>
      </w:pPr>
    </w:p>
    <w:p w14:paraId="513A976B" w14:textId="77777777" w:rsidR="00531321" w:rsidRDefault="00455643" w:rsidP="008874B1">
      <w:pPr>
        <w:pStyle w:val="TOC1"/>
        <w:tabs>
          <w:tab w:val="clear" w:pos="709"/>
          <w:tab w:val="left" w:pos="1276"/>
        </w:tabs>
        <w:rPr>
          <w:rFonts w:ascii="Lucida Sans" w:hAnsi="Lucida Sans"/>
        </w:rPr>
      </w:pPr>
      <w:fldSimple w:instr=" DOCPROPERTY &quot;LblListOfChanges&quot; \* MERGEFORMAT ">
        <w:r w:rsidR="002D1928">
          <w:rPr>
            <w:rFonts w:ascii="Lucida Sans" w:hAnsi="Lucida Sans"/>
          </w:rPr>
          <w:t>List of changes</w:t>
        </w:r>
      </w:fldSimple>
    </w:p>
    <w:p w14:paraId="513A976C" w14:textId="77777777" w:rsidR="00531321" w:rsidRDefault="00531321">
      <w:pPr>
        <w:pStyle w:val="BodyText"/>
        <w:rPr>
          <w:rFonts w:ascii="Lucida Sans" w:hAnsi="Lucida Sans"/>
        </w:rPr>
      </w:pPr>
    </w:p>
    <w:p w14:paraId="513A976D" w14:textId="77777777" w:rsidR="00531321" w:rsidRDefault="00531321">
      <w:pPr>
        <w:pStyle w:val="BodyText"/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left w:w="85" w:type="dxa"/>
          <w:bottom w:w="11" w:type="dxa"/>
          <w:right w:w="85" w:type="dxa"/>
        </w:tblCellMar>
        <w:tblLook w:val="01E0" w:firstRow="1" w:lastRow="1" w:firstColumn="1" w:lastColumn="1" w:noHBand="0" w:noVBand="0"/>
      </w:tblPr>
      <w:tblGrid>
        <w:gridCol w:w="1361"/>
        <w:gridCol w:w="1724"/>
        <w:gridCol w:w="4600"/>
        <w:gridCol w:w="1414"/>
      </w:tblGrid>
      <w:tr w:rsidR="00531321" w14:paraId="513A9772" w14:textId="77777777" w:rsidTr="008874B1">
        <w:trPr>
          <w:trHeight w:val="131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6E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"lblVersion"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Version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6F" w14:textId="77777777" w:rsidR="00531321" w:rsidRDefault="00CB721A">
            <w:pPr>
              <w:pStyle w:val="TableHeader"/>
              <w:rPr>
                <w:rFonts w:ascii="Lucida Sans" w:hAnsi="Lucida Sans"/>
                <w:color w:val="365F91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"lblDate"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Date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70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"lblDescription"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Description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71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"lblAuthors"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Author(s)</w:t>
            </w:r>
            <w:r>
              <w:rPr>
                <w:rFonts w:ascii="Lucida Sans" w:hAnsi="Lucida Sans"/>
              </w:rPr>
              <w:fldChar w:fldCharType="end"/>
            </w:r>
          </w:p>
        </w:tc>
      </w:tr>
      <w:tr w:rsidR="00531321" w14:paraId="513A9777" w14:textId="77777777" w:rsidTr="008874B1">
        <w:trPr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3" w14:textId="545B6252" w:rsidR="00531321" w:rsidRDefault="00152774" w:rsidP="009446B4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9" w:name="Loc_Version"/>
            <w:bookmarkEnd w:id="9"/>
            <w:r>
              <w:rPr>
                <w:rFonts w:ascii="Lucida Sans" w:hAnsi="Lucida Sans"/>
                <w:sz w:val="16"/>
                <w:szCs w:val="16"/>
                <w:lang w:val="en-GB"/>
              </w:rPr>
              <w:t>R01-B01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4" w14:textId="592AF73E" w:rsidR="00531321" w:rsidRDefault="00F56E0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10" w:name="Loc_Date"/>
            <w:bookmarkEnd w:id="10"/>
            <w:r>
              <w:rPr>
                <w:rFonts w:ascii="Lucida Sans" w:hAnsi="Lucida Sans"/>
                <w:sz w:val="16"/>
                <w:szCs w:val="16"/>
                <w:lang w:val="en-GB"/>
              </w:rPr>
              <w:t>11/01/2017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5" w14:textId="3ED70CFE" w:rsidR="00531321" w:rsidRDefault="002D1928" w:rsidP="009446B4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Initial version of Package ‘</w:t>
            </w:r>
            <w:bookmarkStart w:id="11" w:name="Loc_Description"/>
            <w:bookmarkEnd w:id="11"/>
            <w:r w:rsidR="00F56E06">
              <w:rPr>
                <w:rFonts w:ascii="Lucida Sans" w:hAnsi="Lucida Sans"/>
                <w:sz w:val="16"/>
                <w:szCs w:val="16"/>
                <w:lang w:val="en-GB"/>
              </w:rPr>
              <w:t>Thaler-24019-AV5-BGG-63-R01-R01</w:t>
            </w:r>
            <w:r>
              <w:rPr>
                <w:rFonts w:ascii="Lucida Sans" w:hAnsi="Lucida Sans"/>
                <w:sz w:val="16"/>
                <w:szCs w:val="16"/>
                <w:lang w:val="en-GB"/>
              </w:rPr>
              <w:t>’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6" w14:textId="180F1C8A" w:rsidR="00531321" w:rsidRDefault="00F56E0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12" w:name="Loc_Author"/>
            <w:bookmarkEnd w:id="12"/>
            <w:r>
              <w:rPr>
                <w:rFonts w:ascii="Lucida Sans" w:hAnsi="Lucida Sans"/>
                <w:sz w:val="16"/>
                <w:szCs w:val="16"/>
                <w:lang w:val="en-GB"/>
              </w:rPr>
              <w:t>Benjamin Gregory</w:t>
            </w:r>
          </w:p>
        </w:tc>
      </w:tr>
      <w:tr w:rsidR="00531321" w14:paraId="513A977C" w14:textId="77777777" w:rsidTr="008874B1">
        <w:trPr>
          <w:trHeight w:val="140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8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9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A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B" w14:textId="77777777" w:rsidR="00531321" w:rsidRDefault="00531321">
            <w:pPr>
              <w:pStyle w:val="Table"/>
              <w:rPr>
                <w:szCs w:val="16"/>
              </w:rPr>
            </w:pPr>
          </w:p>
        </w:tc>
      </w:tr>
      <w:tr w:rsidR="00531321" w14:paraId="513A9781" w14:textId="77777777" w:rsidTr="008874B1">
        <w:trPr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D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E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F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80" w14:textId="77777777" w:rsidR="00531321" w:rsidRDefault="00531321">
            <w:pPr>
              <w:pStyle w:val="Table"/>
              <w:rPr>
                <w:szCs w:val="16"/>
              </w:rPr>
            </w:pPr>
          </w:p>
        </w:tc>
      </w:tr>
    </w:tbl>
    <w:p w14:paraId="513A9782" w14:textId="77777777" w:rsidR="00531321" w:rsidRDefault="00531321">
      <w:pPr>
        <w:pStyle w:val="BodyText"/>
        <w:rPr>
          <w:rFonts w:ascii="Lucida Sans" w:hAnsi="Lucida Sans"/>
        </w:rPr>
      </w:pPr>
    </w:p>
    <w:p w14:paraId="513A9783" w14:textId="77777777" w:rsidR="00531321" w:rsidRDefault="00531321">
      <w:pPr>
        <w:rPr>
          <w:rFonts w:ascii="Lucida Sans" w:hAnsi="Lucida Sans"/>
          <w:sz w:val="24"/>
        </w:rPr>
      </w:pPr>
    </w:p>
    <w:p w14:paraId="12889BD0" w14:textId="77777777" w:rsidR="009475E4" w:rsidRDefault="009475E4" w:rsidP="008874B1">
      <w:pPr>
        <w:pStyle w:val="TOC1"/>
      </w:pPr>
      <w:r>
        <w:t>Change History</w:t>
      </w:r>
    </w:p>
    <w:p w14:paraId="1DCE2A5F" w14:textId="77777777" w:rsidR="009475E4" w:rsidRDefault="009475E4" w:rsidP="009475E4">
      <w:pPr>
        <w:rPr>
          <w:rFonts w:ascii="Lucida Sans" w:hAnsi="Lucida Sans"/>
          <w:sz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left w:w="85" w:type="dxa"/>
          <w:bottom w:w="11" w:type="dxa"/>
          <w:right w:w="85" w:type="dxa"/>
        </w:tblCellMar>
        <w:tblLook w:val="01E0" w:firstRow="1" w:lastRow="1" w:firstColumn="1" w:lastColumn="1" w:noHBand="0" w:noVBand="0"/>
      </w:tblPr>
      <w:tblGrid>
        <w:gridCol w:w="1361"/>
        <w:gridCol w:w="7752"/>
      </w:tblGrid>
      <w:tr w:rsidR="009475E4" w14:paraId="47CE97DC" w14:textId="77777777" w:rsidTr="008874B1">
        <w:trPr>
          <w:trHeight w:val="469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 w:themeColor="text1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  <w:hideMark/>
          </w:tcPr>
          <w:p w14:paraId="093C2DA5" w14:textId="77777777" w:rsidR="009475E4" w:rsidRDefault="009475E4" w:rsidP="009475E4">
            <w:pPr>
              <w:pStyle w:val="TableHeader"/>
            </w:pPr>
            <w:r>
              <w:fldChar w:fldCharType="begin"/>
            </w:r>
            <w:r>
              <w:instrText xml:space="preserve"> DOCPROPERTY "lblVersion" </w:instrText>
            </w:r>
            <w:r>
              <w:fldChar w:fldCharType="separate"/>
            </w:r>
            <w:r>
              <w:t>Version</w:t>
            </w:r>
            <w:r>
              <w:fldChar w:fldCharType="end"/>
            </w:r>
          </w:p>
        </w:tc>
        <w:tc>
          <w:tcPr>
            <w:tcW w:w="7752" w:type="dxa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/>
              <w:right w:val="single" w:sz="4" w:space="0" w:color="000000" w:themeColor="text1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  <w:hideMark/>
          </w:tcPr>
          <w:p w14:paraId="64AFD015" w14:textId="77777777" w:rsidR="009475E4" w:rsidRDefault="009475E4" w:rsidP="009475E4">
            <w:pPr>
              <w:pStyle w:val="TableHeader"/>
            </w:pPr>
            <w:r>
              <w:t>Change Details</w:t>
            </w:r>
          </w:p>
        </w:tc>
      </w:tr>
      <w:tr w:rsidR="009475E4" w14:paraId="6E96DFA7" w14:textId="77777777" w:rsidTr="008874B1">
        <w:trPr>
          <w:trHeight w:val="256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  <w:hideMark/>
          </w:tcPr>
          <w:p w14:paraId="5BA4B1C8" w14:textId="77777777" w:rsidR="009475E4" w:rsidRDefault="009475E4" w:rsidP="009475E4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R01-B01</w:t>
            </w:r>
          </w:p>
        </w:tc>
        <w:tc>
          <w:tcPr>
            <w:tcW w:w="7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  <w:hideMark/>
          </w:tcPr>
          <w:p w14:paraId="58451DD8" w14:textId="77777777" w:rsidR="009475E4" w:rsidRDefault="009475E4" w:rsidP="009475E4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Initial version of Package ‘’</w:t>
            </w:r>
          </w:p>
        </w:tc>
      </w:tr>
    </w:tbl>
    <w:p w14:paraId="2BA24263" w14:textId="77777777" w:rsidR="009475E4" w:rsidRDefault="009475E4" w:rsidP="00085BCF">
      <w:pPr>
        <w:jc w:val="right"/>
        <w:rPr>
          <w:rFonts w:ascii="Lucida Sans" w:hAnsi="Lucida Sans"/>
          <w:sz w:val="24"/>
        </w:rPr>
        <w:sectPr w:rsidR="009475E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39"/>
          <w:pgMar w:top="2892" w:right="1111" w:bottom="1440" w:left="1797" w:header="1525" w:footer="720" w:gutter="0"/>
          <w:cols w:space="720"/>
        </w:sectPr>
      </w:pPr>
    </w:p>
    <w:p w14:paraId="513A9784" w14:textId="7E9E46C4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15" w:name="_Toc46031552"/>
      <w:bookmarkStart w:id="16" w:name="_Toc363660733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Description of Application</w:t>
      </w:r>
      <w:bookmarkEnd w:id="15"/>
      <w:bookmarkEnd w:id="16"/>
    </w:p>
    <w:p w14:paraId="513A9785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17" w:name="_Toc46031554"/>
      <w:bookmarkStart w:id="18" w:name="_Toc363660734"/>
      <w:r>
        <w:rPr>
          <w:rFonts w:ascii="Lucida Sans" w:hAnsi="Lucida Sans"/>
          <w:color w:val="365F91"/>
        </w:rPr>
        <w:t>Functionality</w:t>
      </w:r>
      <w:bookmarkEnd w:id="17"/>
      <w:bookmarkEnd w:id="18"/>
    </w:p>
    <w:p w14:paraId="513A9786" w14:textId="77777777" w:rsidR="00531321" w:rsidRDefault="00531321" w:rsidP="009475E4">
      <w:pPr>
        <w:jc w:val="right"/>
        <w:rPr>
          <w:rFonts w:ascii="Lucida Sans" w:hAnsi="Lucida Sans"/>
        </w:rPr>
      </w:pPr>
    </w:p>
    <w:p w14:paraId="513A9787" w14:textId="53B9DE4E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19" w:name="Sec1_Functionality"/>
      <w:bookmarkEnd w:id="19"/>
      <w:r>
        <w:rPr>
          <w:rFonts w:ascii="Lucida Sans" w:hAnsi="Lucida Sans"/>
          <w:sz w:val="16"/>
          <w:szCs w:val="16"/>
          <w:lang w:val="en-GB"/>
        </w:rPr>
        <w:t>Sopra Thaler banking software for the requested environment</w:t>
      </w:r>
    </w:p>
    <w:p w14:paraId="513A9788" w14:textId="77777777" w:rsidR="00531321" w:rsidRDefault="00531321">
      <w:pPr>
        <w:pStyle w:val="BodyText"/>
        <w:rPr>
          <w:rFonts w:ascii="Lucida Sans" w:hAnsi="Lucida Sans"/>
          <w:sz w:val="16"/>
          <w:szCs w:val="16"/>
        </w:rPr>
      </w:pPr>
    </w:p>
    <w:p w14:paraId="513A9789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0" w:name="_Toc46031555"/>
      <w:bookmarkStart w:id="21" w:name="_Toc363660735"/>
      <w:r>
        <w:rPr>
          <w:rFonts w:ascii="Lucida Sans" w:hAnsi="Lucida Sans"/>
          <w:color w:val="365F91"/>
        </w:rPr>
        <w:t>Language</w:t>
      </w:r>
      <w:bookmarkEnd w:id="20"/>
      <w:bookmarkEnd w:id="21"/>
    </w:p>
    <w:p w14:paraId="513A978A" w14:textId="77777777" w:rsidR="00531321" w:rsidRDefault="00531321">
      <w:pPr>
        <w:pStyle w:val="BodyText"/>
        <w:rPr>
          <w:rFonts w:ascii="Lucida Sans" w:hAnsi="Lucida Sans"/>
        </w:rPr>
      </w:pPr>
    </w:p>
    <w:p w14:paraId="513A978B" w14:textId="586D7281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22" w:name="Sec1_Language"/>
      <w:bookmarkEnd w:id="22"/>
      <w:r>
        <w:rPr>
          <w:rFonts w:ascii="Lucida Sans" w:hAnsi="Lucida Sans"/>
          <w:sz w:val="16"/>
          <w:szCs w:val="16"/>
          <w:lang w:val="en-GB"/>
        </w:rPr>
        <w:t>English</w:t>
      </w:r>
    </w:p>
    <w:p w14:paraId="513A978C" w14:textId="77777777" w:rsidR="00531321" w:rsidRDefault="00531321">
      <w:pPr>
        <w:pStyle w:val="BodyText"/>
        <w:rPr>
          <w:rFonts w:ascii="Lucida Sans" w:hAnsi="Lucida Sans"/>
          <w:sz w:val="16"/>
          <w:szCs w:val="16"/>
        </w:rPr>
      </w:pPr>
    </w:p>
    <w:p w14:paraId="513A978D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3" w:name="_Toc46031556"/>
      <w:bookmarkStart w:id="24" w:name="_Toc363660736"/>
      <w:r>
        <w:rPr>
          <w:rFonts w:ascii="Lucida Sans" w:hAnsi="Lucida Sans"/>
          <w:color w:val="365F91"/>
        </w:rPr>
        <w:t>Manufacturer</w:t>
      </w:r>
      <w:bookmarkEnd w:id="23"/>
      <w:bookmarkEnd w:id="24"/>
    </w:p>
    <w:p w14:paraId="513A978E" w14:textId="77777777" w:rsidR="00531321" w:rsidRDefault="00531321">
      <w:pPr>
        <w:rPr>
          <w:rFonts w:ascii="Lucida Sans" w:hAnsi="Lucida Sans"/>
        </w:rPr>
      </w:pPr>
    </w:p>
    <w:p w14:paraId="513A978F" w14:textId="4405AFC7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25" w:name="Sec1_Vendor"/>
      <w:bookmarkEnd w:id="25"/>
      <w:r>
        <w:rPr>
          <w:rFonts w:ascii="Lucida Sans" w:hAnsi="Lucida Sans"/>
          <w:sz w:val="16"/>
          <w:szCs w:val="16"/>
          <w:lang w:val="en-GB"/>
        </w:rPr>
        <w:t>Sopra Banking Software</w:t>
      </w:r>
    </w:p>
    <w:p w14:paraId="513A9790" w14:textId="77777777" w:rsidR="00531321" w:rsidRDefault="00531321">
      <w:pPr>
        <w:pStyle w:val="BodyText"/>
        <w:rPr>
          <w:rFonts w:ascii="Lucida Sans" w:hAnsi="Lucida Sans"/>
        </w:rPr>
      </w:pPr>
    </w:p>
    <w:p w14:paraId="513A9791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6" w:name="_Toc46031557"/>
      <w:bookmarkStart w:id="27" w:name="_Toc363660737"/>
      <w:r>
        <w:rPr>
          <w:rFonts w:ascii="Lucida Sans" w:hAnsi="Lucida Sans"/>
          <w:color w:val="365F91"/>
        </w:rPr>
        <w:t>Contacts</w:t>
      </w:r>
      <w:bookmarkEnd w:id="26"/>
      <w:bookmarkEnd w:id="27"/>
    </w:p>
    <w:p w14:paraId="513A9792" w14:textId="77777777" w:rsidR="00531321" w:rsidRDefault="002D1928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following contacts are responsible for the application:</w:t>
      </w:r>
    </w:p>
    <w:p w14:paraId="513A9793" w14:textId="77777777" w:rsidR="00531321" w:rsidRDefault="00531321">
      <w:pPr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6"/>
        <w:gridCol w:w="6299"/>
      </w:tblGrid>
      <w:tr w:rsidR="00531321" w14:paraId="513A9796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4" w14:textId="77777777" w:rsidR="00531321" w:rsidRDefault="002D1928">
            <w:pPr>
              <w:rPr>
                <w:rFonts w:ascii="Lucida Sans" w:hAnsi="Lucida Sans"/>
                <w:b/>
                <w:bCs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</w:rPr>
              <w:t>Application Requestor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5" w14:textId="5B1A491C" w:rsidR="00531321" w:rsidRDefault="00F56E0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28" w:name="Sec1_Requestor"/>
            <w:bookmarkEnd w:id="28"/>
            <w:r>
              <w:rPr>
                <w:rFonts w:ascii="Lucida Sans" w:hAnsi="Lucida Sans"/>
                <w:sz w:val="16"/>
                <w:szCs w:val="16"/>
                <w:lang w:val="en-GB"/>
              </w:rPr>
              <w:t>David Hislop</w:t>
            </w:r>
          </w:p>
        </w:tc>
      </w:tr>
      <w:tr w:rsidR="00531321" w14:paraId="513A9799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7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E-mail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8" w14:textId="1A739309" w:rsidR="00531321" w:rsidRDefault="00F56E06">
            <w:pPr>
              <w:rPr>
                <w:rFonts w:ascii="Lucida Sans" w:hAnsi="Lucida Sans"/>
                <w:sz w:val="16"/>
                <w:szCs w:val="16"/>
              </w:rPr>
            </w:pPr>
            <w:bookmarkStart w:id="29" w:name="Sec1_RequestorEmail"/>
            <w:bookmarkEnd w:id="29"/>
            <w:r>
              <w:rPr>
                <w:rFonts w:ascii="Lucida Sans" w:hAnsi="Lucida Sans"/>
                <w:sz w:val="16"/>
                <w:szCs w:val="16"/>
              </w:rPr>
              <w:t>David.Hislop@atos.net</w:t>
            </w:r>
          </w:p>
        </w:tc>
      </w:tr>
      <w:tr w:rsidR="00531321" w14:paraId="513A979C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A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Phone number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B" w14:textId="5EDC8E45" w:rsidR="00531321" w:rsidRDefault="00F56E06">
            <w:pPr>
              <w:rPr>
                <w:rFonts w:ascii="Lucida Sans" w:hAnsi="Lucida Sans"/>
                <w:sz w:val="16"/>
                <w:szCs w:val="16"/>
              </w:rPr>
            </w:pPr>
            <w:bookmarkStart w:id="30" w:name="Sec1_RequestorTel"/>
            <w:bookmarkEnd w:id="30"/>
            <w:r>
              <w:rPr>
                <w:rFonts w:ascii="Lucida Sans" w:hAnsi="Lucida Sans"/>
                <w:sz w:val="16"/>
                <w:szCs w:val="16"/>
              </w:rPr>
              <w:t>077080Test</w:t>
            </w:r>
          </w:p>
        </w:tc>
      </w:tr>
      <w:tr w:rsidR="00531321" w14:paraId="513A979F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D" w14:textId="77777777" w:rsidR="00531321" w:rsidRDefault="002D1928">
            <w:pPr>
              <w:rPr>
                <w:rFonts w:ascii="Lucida Sans" w:hAnsi="Lucida Sans"/>
                <w:b/>
                <w:bCs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</w:rPr>
              <w:t>Application Responsible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E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Steve Storrs</w:t>
            </w:r>
          </w:p>
        </w:tc>
      </w:tr>
      <w:tr w:rsidR="00531321" w14:paraId="513A97A2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A0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E-mail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A1" w14:textId="44F9476C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Steve</w:t>
            </w:r>
            <w:r w:rsidR="009446B4">
              <w:rPr>
                <w:rFonts w:ascii="Lucida Sans" w:hAnsi="Lucida Sans"/>
                <w:sz w:val="16"/>
                <w:szCs w:val="16"/>
                <w:lang w:val="en-GB"/>
              </w:rPr>
              <w:t>n</w:t>
            </w:r>
            <w:r>
              <w:rPr>
                <w:rFonts w:ascii="Lucida Sans" w:hAnsi="Lucida Sans"/>
                <w:sz w:val="16"/>
                <w:szCs w:val="16"/>
                <w:lang w:val="en-GB"/>
              </w:rPr>
              <w:t>.Storrs@atos.net</w:t>
            </w:r>
          </w:p>
        </w:tc>
      </w:tr>
    </w:tbl>
    <w:p w14:paraId="513A97A6" w14:textId="77777777" w:rsidR="00531321" w:rsidRDefault="00531321">
      <w:pPr>
        <w:rPr>
          <w:rFonts w:ascii="Lucida Sans" w:hAnsi="Lucida Sans"/>
        </w:rPr>
      </w:pPr>
    </w:p>
    <w:p w14:paraId="513A97A7" w14:textId="77777777" w:rsidR="00531321" w:rsidRDefault="002D1928">
      <w:pPr>
        <w:pStyle w:val="Heading2"/>
        <w:rPr>
          <w:rFonts w:ascii="Lucida Sans" w:hAnsi="Lucida Sans"/>
          <w:color w:val="365F91"/>
          <w:szCs w:val="22"/>
        </w:rPr>
      </w:pPr>
      <w:bookmarkStart w:id="31" w:name="_Toc46031558"/>
      <w:bookmarkStart w:id="32" w:name="_Toc363660738"/>
      <w:r>
        <w:rPr>
          <w:rFonts w:ascii="Lucida Sans" w:hAnsi="Lucida Sans"/>
          <w:color w:val="365F91"/>
          <w:szCs w:val="22"/>
        </w:rPr>
        <w:t>Remarks for Application</w:t>
      </w:r>
      <w:bookmarkEnd w:id="31"/>
      <w:bookmarkEnd w:id="32"/>
    </w:p>
    <w:p w14:paraId="17CB11AE" w14:textId="77777777" w:rsidR="009475E4" w:rsidRDefault="009475E4">
      <w:pPr>
        <w:rPr>
          <w:rFonts w:ascii="Lucida Sans" w:hAnsi="Lucida Sans"/>
        </w:rPr>
      </w:pPr>
    </w:p>
    <w:sdt>
      <w:sdtPr>
        <w:rPr>
          <w:rFonts w:ascii="Lucida Sans" w:hAnsi="Lucida Sans"/>
          <w:color w:val="365F91"/>
        </w:rPr>
        <w:id w:val="-1589923695"/>
        <w:placeholder>
          <w:docPart w:val="2AAD0E91289D43279BC0598B38418D37"/>
        </w:placeholder>
      </w:sdtPr>
      <w:sdtEndPr/>
      <w:sdtContent>
        <w:p w14:paraId="034E91BB" w14:textId="4B215DB1" w:rsidR="00152774" w:rsidRPr="00152774" w:rsidRDefault="00152774" w:rsidP="00152774">
          <w:pPr>
            <w:rPr>
              <w:rFonts w:ascii="Lucida Sans" w:hAnsi="Lucida Sans"/>
              <w:color w:val="365F91"/>
            </w:rPr>
          </w:pPr>
        </w:p>
        <w:p w14:paraId="49A32E35" w14:textId="0E013879" w:rsidR="00152774" w:rsidRPr="004521D6" w:rsidRDefault="000F5CED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>Thaler a</w:t>
          </w:r>
          <w:r w:rsidR="00152774" w:rsidRPr="004521D6">
            <w:rPr>
              <w:rFonts w:ascii="Lucida Sans" w:hAnsi="Lucida Sans"/>
              <w:sz w:val="16"/>
              <w:szCs w:val="16"/>
            </w:rPr>
            <w:t>pplication files</w:t>
          </w:r>
          <w:r w:rsidRPr="004521D6">
            <w:rPr>
              <w:rFonts w:ascii="Lucida Sans" w:hAnsi="Lucida Sans"/>
              <w:sz w:val="16"/>
              <w:szCs w:val="16"/>
            </w:rPr>
            <w:t xml:space="preserve"> and registry</w:t>
          </w:r>
          <w:r w:rsidR="00152774" w:rsidRPr="004521D6">
            <w:rPr>
              <w:rFonts w:ascii="Lucida Sans" w:hAnsi="Lucida Sans"/>
              <w:sz w:val="16"/>
              <w:szCs w:val="16"/>
            </w:rPr>
            <w:t xml:space="preserve"> are </w:t>
          </w:r>
          <w:r w:rsidRPr="004521D6">
            <w:rPr>
              <w:rFonts w:ascii="Lucida Sans" w:hAnsi="Lucida Sans"/>
              <w:sz w:val="16"/>
              <w:szCs w:val="16"/>
            </w:rPr>
            <w:t>installed via a PowerShell installation script</w:t>
          </w:r>
          <w:r w:rsidR="001E5EB0">
            <w:rPr>
              <w:rFonts w:ascii="Lucida Sans" w:hAnsi="Lucida Sans"/>
              <w:sz w:val="16"/>
              <w:szCs w:val="16"/>
            </w:rPr>
            <w:t xml:space="preserve"> </w:t>
          </w:r>
          <w:r w:rsidR="001E5EB0" w:rsidRPr="001E5EB0">
            <w:rPr>
              <w:rFonts w:ascii="Lucida Sans" w:hAnsi="Lucida Sans"/>
              <w:b/>
              <w:sz w:val="16"/>
              <w:szCs w:val="16"/>
            </w:rPr>
            <w:t>(Thaler installer.PS1)</w:t>
          </w:r>
          <w:r w:rsidRPr="001E5EB0">
            <w:rPr>
              <w:rFonts w:ascii="Lucida Sans" w:hAnsi="Lucida Sans"/>
              <w:b/>
              <w:sz w:val="16"/>
              <w:szCs w:val="16"/>
            </w:rPr>
            <w:t>.</w:t>
          </w:r>
        </w:p>
        <w:p w14:paraId="06633752" w14:textId="77777777" w:rsidR="000F5CED" w:rsidRPr="004521D6" w:rsidRDefault="000F5CED" w:rsidP="00152774">
          <w:pPr>
            <w:rPr>
              <w:rFonts w:ascii="Lucida Sans" w:hAnsi="Lucida Sans"/>
              <w:sz w:val="16"/>
              <w:szCs w:val="16"/>
            </w:rPr>
          </w:pPr>
        </w:p>
        <w:p w14:paraId="336BF1C6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1E5EB0">
            <w:rPr>
              <w:rFonts w:ascii="Lucida Sans" w:hAnsi="Lucida Sans"/>
              <w:color w:val="FF0000"/>
              <w:sz w:val="16"/>
              <w:szCs w:val="16"/>
            </w:rPr>
            <w:t>The installer executable has been updated with a newer version of the vendor’s Thaler.exe to version 3.1.03</w:t>
          </w:r>
        </w:p>
        <w:p w14:paraId="4F26F7A5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22F483D7" w14:textId="542BE91B" w:rsidR="004652A1" w:rsidRPr="004521D6" w:rsidRDefault="001E5EB0" w:rsidP="004652A1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A</w:t>
          </w:r>
          <w:r w:rsidR="004652A1" w:rsidRPr="004521D6">
            <w:rPr>
              <w:rFonts w:ascii="Lucida Sans" w:hAnsi="Lucida Sans"/>
              <w:sz w:val="16"/>
              <w:szCs w:val="16"/>
            </w:rPr>
            <w:t xml:space="preserve"> compiled PowerShell executable (ThalerIII.exe). This has been written to include logic as follows:</w:t>
          </w:r>
        </w:p>
        <w:p w14:paraId="3EC6FE21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7310180B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ab/>
            <w:t>1/ Reads user ID from a file on the NETAPP in NSI. If user ID is found, it reads in and sets the variable ‘PCIdent’ in the registry. This is to avoid a duplicate PC ID issue.</w:t>
          </w:r>
        </w:p>
        <w:p w14:paraId="4B7758F4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3C9C6554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ab/>
            <w:t>2/ This App is DR aware. It reads the system state from a NETAPP file and pulls in values from Normal or DR ini files depending on what state it is in. These values are written to the registry.</w:t>
          </w:r>
        </w:p>
        <w:p w14:paraId="56E81571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208B664C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>The App will fail to launch if USER ID cannot be found or system state cannot be determined.</w:t>
          </w:r>
        </w:p>
        <w:p w14:paraId="1EE027B6" w14:textId="77777777" w:rsidR="00152774" w:rsidRPr="004521D6" w:rsidRDefault="00152774" w:rsidP="00152774">
          <w:pPr>
            <w:rPr>
              <w:rFonts w:ascii="Lucida Sans" w:hAnsi="Lucida Sans"/>
            </w:rPr>
          </w:pPr>
        </w:p>
        <w:p w14:paraId="189FA487" w14:textId="77777777" w:rsidR="004521D6" w:rsidRPr="004521D6" w:rsidRDefault="004521D6" w:rsidP="004521D6">
          <w:pPr>
            <w:rPr>
              <w:rFonts w:ascii="Lucida Sans" w:hAnsi="Lucida Sans"/>
              <w:b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Configuration:</w:t>
          </w:r>
        </w:p>
        <w:p w14:paraId="5692C342" w14:textId="79ED1F5A" w:rsidR="004652A1" w:rsidRPr="004521D6" w:rsidRDefault="004652A1" w:rsidP="00152774">
          <w:pPr>
            <w:rPr>
              <w:rFonts w:ascii="Lucida Sans" w:hAnsi="Lucida Sans"/>
              <w:sz w:val="16"/>
            </w:rPr>
          </w:pPr>
        </w:p>
        <w:p w14:paraId="18602A24" w14:textId="77777777" w:rsidR="00152774" w:rsidRPr="004521D6" w:rsidRDefault="00152774" w:rsidP="00152774">
          <w:pPr>
            <w:rPr>
              <w:rFonts w:ascii="Lucida Sans" w:hAnsi="Lucida Sans"/>
              <w:b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[Environment]</w:t>
          </w:r>
        </w:p>
        <w:p w14:paraId="3C3D6352" w14:textId="263EDE23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ENV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3" w:name="ThalerENV1"/>
          <w:bookmarkEnd w:id="33"/>
          <w:r w:rsidR="00F56E06">
            <w:rPr>
              <w:rFonts w:ascii="Lucida Sans" w:hAnsi="Lucida Sans"/>
              <w:sz w:val="16"/>
            </w:rPr>
            <w:t>BGG</w:t>
          </w:r>
        </w:p>
        <w:p w14:paraId="1A181C21" w14:textId="5CADE5B5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HOSTADDRESS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4" w:name="ThalerHostAddress"/>
          <w:bookmarkEnd w:id="34"/>
          <w:r w:rsidR="00F56E06">
            <w:rPr>
              <w:rFonts w:ascii="Lucida Sans" w:hAnsi="Lucida Sans"/>
              <w:sz w:val="16"/>
            </w:rPr>
            <w:t>TestAdress</w:t>
          </w:r>
        </w:p>
        <w:p w14:paraId="29FBE193" w14:textId="16523C94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HOSTPORT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5" w:name="ThalerHostPort"/>
          <w:bookmarkEnd w:id="35"/>
          <w:r w:rsidR="00F56E06">
            <w:rPr>
              <w:rFonts w:ascii="Lucida Sans" w:hAnsi="Lucida Sans"/>
              <w:sz w:val="16"/>
            </w:rPr>
            <w:t>TestPort</w:t>
          </w:r>
        </w:p>
        <w:p w14:paraId="3F099819" w14:textId="6BEABBDA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RESOURCEPATH</w:t>
          </w:r>
          <w:r w:rsidR="00697BA9">
            <w:rPr>
              <w:rFonts w:ascii="Lucida Sans" w:hAnsi="Lucida Sans"/>
              <w:sz w:val="16"/>
            </w:rPr>
            <w:t>=</w:t>
          </w:r>
          <w:bookmarkStart w:id="36" w:name="ThalerResourcePath"/>
          <w:bookmarkEnd w:id="36"/>
          <w:r w:rsidR="00F56E06">
            <w:rPr>
              <w:rFonts w:ascii="Lucida Sans" w:hAnsi="Lucida Sans"/>
              <w:sz w:val="16"/>
            </w:rPr>
            <w:t>\\netappnsi01a\NSI_BO_FS1\Thaler\Thaler.dev\ThalerV2Screens</w:t>
          </w:r>
        </w:p>
        <w:p w14:paraId="05DA535E" w14:textId="4B64E72A" w:rsidR="009475E4" w:rsidRDefault="00F56E06" w:rsidP="009475E4">
          <w:pPr>
            <w:pStyle w:val="BodyText"/>
            <w:rPr>
              <w:rFonts w:ascii="Lucida Sans" w:hAnsi="Lucida Sans"/>
              <w:color w:val="365F91"/>
            </w:rPr>
          </w:pPr>
        </w:p>
      </w:sdtContent>
    </w:sdt>
    <w:p w14:paraId="64720944" w14:textId="77777777" w:rsidR="009475E4" w:rsidRDefault="009475E4">
      <w:pPr>
        <w:rPr>
          <w:rFonts w:ascii="Lucida Sans" w:hAnsi="Lucida Sans"/>
        </w:rPr>
      </w:pPr>
    </w:p>
    <w:p w14:paraId="513A97A9" w14:textId="77777777" w:rsidR="00531321" w:rsidRDefault="00531321">
      <w:pPr>
        <w:rPr>
          <w:rFonts w:ascii="Lucida Sans" w:hAnsi="Lucida Sans"/>
        </w:rPr>
      </w:pPr>
    </w:p>
    <w:p w14:paraId="513A97AA" w14:textId="5D3EFADF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37" w:name="_Toc363660739"/>
      <w:bookmarkStart w:id="38" w:name="_Toc46031559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Description of Sequence</w:t>
      </w:r>
      <w:bookmarkEnd w:id="37"/>
    </w:p>
    <w:p w14:paraId="513A97AB" w14:textId="77777777" w:rsidR="00531321" w:rsidRDefault="00531321">
      <w:pPr>
        <w:rPr>
          <w:rFonts w:ascii="Lucida Sans" w:hAnsi="Lucida Sans"/>
        </w:rPr>
      </w:pPr>
    </w:p>
    <w:p w14:paraId="513A97AC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39" w:name="_Toc363660740"/>
      <w:r>
        <w:rPr>
          <w:rFonts w:ascii="Lucida Sans" w:hAnsi="Lucida Sans"/>
          <w:color w:val="365F91"/>
        </w:rPr>
        <w:t>Sequencing Setup</w:t>
      </w:r>
      <w:bookmarkEnd w:id="39"/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011"/>
        <w:gridCol w:w="5803"/>
      </w:tblGrid>
      <w:tr w:rsidR="00531321" w14:paraId="513A97AF" w14:textId="77777777">
        <w:trPr>
          <w:trHeight w:val="273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AD" w14:textId="77777777" w:rsidR="00531321" w:rsidRDefault="00531321">
            <w:pPr>
              <w:rPr>
                <w:rFonts w:ascii="Lucida Sans" w:hAnsi="Lucida Sans"/>
                <w:b/>
                <w:color w:val="FFFFFF"/>
                <w:sz w:val="16"/>
                <w:szCs w:val="16"/>
                <w:lang w:val="en-GB"/>
              </w:rPr>
            </w:pP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AE" w14:textId="77777777" w:rsidR="00531321" w:rsidRDefault="002D1928">
            <w:pPr>
              <w:rPr>
                <w:rFonts w:ascii="Lucida Sans" w:hAnsi="Lucida Sans"/>
                <w:b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App-V Sequencing Environment</w:t>
            </w:r>
          </w:p>
        </w:tc>
      </w:tr>
      <w:tr w:rsidR="00531321" w14:paraId="513A97B2" w14:textId="77777777">
        <w:trPr>
          <w:trHeight w:val="256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0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OS  and Service Pack</w:t>
            </w: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1" w14:textId="7AAAF7E0" w:rsidR="00531321" w:rsidRDefault="0081711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 xml:space="preserve">Window </w:t>
            </w:r>
          </w:p>
        </w:tc>
      </w:tr>
      <w:tr w:rsidR="00531321" w14:paraId="513A97B5" w14:textId="77777777">
        <w:trPr>
          <w:trHeight w:val="256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3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Sequencer Version</w:t>
            </w: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4" w14:textId="064B3B4D" w:rsidR="00531321" w:rsidRPr="00817116" w:rsidRDefault="0081711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40" w:name="Sec2_SeqVersion"/>
            <w:bookmarkEnd w:id="40"/>
            <w:r w:rsidRPr="00817116">
              <w:rPr>
                <w:rFonts w:ascii="Lucida Sans" w:hAnsi="Lucida Sans" w:cs="Segoe UI"/>
                <w:color w:val="000000"/>
                <w:sz w:val="16"/>
                <w:szCs w:val="16"/>
              </w:rPr>
              <w:t>5.1.115.0</w:t>
            </w:r>
          </w:p>
        </w:tc>
      </w:tr>
    </w:tbl>
    <w:p w14:paraId="513A97B6" w14:textId="77777777" w:rsidR="00531321" w:rsidRDefault="00531321">
      <w:pPr>
        <w:rPr>
          <w:rFonts w:ascii="Lucida Sans" w:hAnsi="Lucida Sans"/>
          <w:sz w:val="16"/>
          <w:szCs w:val="16"/>
          <w:lang w:val="en-GB"/>
        </w:rPr>
      </w:pPr>
    </w:p>
    <w:p w14:paraId="513A97B8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41" w:name="_Toc363660741"/>
      <w:r>
        <w:rPr>
          <w:rFonts w:ascii="Lucida Sans" w:hAnsi="Lucida Sans"/>
          <w:color w:val="365F91"/>
        </w:rPr>
        <w:t>Sequencing Steps</w:t>
      </w:r>
      <w:bookmarkEnd w:id="41"/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BC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BA" w14:textId="77777777" w:rsidR="00531321" w:rsidRDefault="00531321">
            <w:pPr>
              <w:rPr>
                <w:rFonts w:ascii="Lucida Sans" w:hAnsi="Lucida Sans"/>
                <w:b/>
                <w:sz w:val="16"/>
                <w:szCs w:val="16"/>
                <w:lang w:val="en-GB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B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Package Configuration Wizard</w:t>
            </w:r>
          </w:p>
        </w:tc>
      </w:tr>
      <w:tr w:rsidR="00531321" w14:paraId="513A97BF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D" w14:textId="77777777" w:rsidR="00531321" w:rsidRDefault="0020431A" w:rsidP="0020431A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Virtual Application Package Name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E" w14:textId="4E4ACA47" w:rsidR="00531321" w:rsidRDefault="00F56E0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42" w:name="Sec2_BrickName"/>
            <w:bookmarkEnd w:id="42"/>
            <w:r>
              <w:rPr>
                <w:rFonts w:ascii="Lucida Sans" w:hAnsi="Lucida Sans"/>
                <w:sz w:val="16"/>
                <w:szCs w:val="16"/>
                <w:lang w:val="en-GB"/>
              </w:rPr>
              <w:t>Thaler-24019-AV5-BGG-63-R01-R01</w:t>
            </w:r>
          </w:p>
        </w:tc>
      </w:tr>
    </w:tbl>
    <w:p w14:paraId="513A97C3" w14:textId="77777777" w:rsidR="00531321" w:rsidRDefault="00531321">
      <w:pPr>
        <w:rPr>
          <w:rFonts w:ascii="Lucida Sans" w:hAnsi="Lucida Sans"/>
          <w:sz w:val="16"/>
          <w:szCs w:val="16"/>
          <w:lang w:val="en-GB"/>
        </w:rPr>
      </w:pPr>
    </w:p>
    <w:p w14:paraId="513A97C4" w14:textId="77777777" w:rsidR="00531321" w:rsidRDefault="00531321" w:rsidP="009446B4">
      <w:pPr>
        <w:pStyle w:val="ListParagraph"/>
        <w:spacing w:after="0" w:line="240" w:lineRule="auto"/>
        <w:ind w:left="360"/>
        <w:rPr>
          <w:rFonts w:ascii="Lucida Sans" w:hAnsi="Lucida Sans" w:cs="Arial"/>
          <w:sz w:val="16"/>
          <w:szCs w:val="16"/>
          <w:lang w:val="en-GB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531321" w14:paraId="513A97C6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C5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Begin Monitoring</w:t>
            </w:r>
          </w:p>
        </w:tc>
      </w:tr>
      <w:tr w:rsidR="00531321" w14:paraId="513A97CB" w14:textId="77777777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sdt>
            <w:sdtPr>
              <w:rPr>
                <w:rFonts w:ascii="Lucida Sans" w:hAnsi="Lucida Sans"/>
                <w:color w:val="A6A6A6" w:themeColor="background1" w:themeShade="A6"/>
              </w:rPr>
              <w:id w:val="-1678337930"/>
              <w:placeholder>
                <w:docPart w:val="BF6E1814D39843229E85205804E3A263"/>
              </w:placeholder>
            </w:sdtPr>
            <w:sdtEndPr>
              <w:rPr>
                <w:sz w:val="16"/>
                <w:szCs w:val="16"/>
              </w:rPr>
            </w:sdtEndPr>
            <w:sdtContent>
              <w:p w14:paraId="6CCB17FB" w14:textId="636637A0" w:rsidR="000F0AA7" w:rsidRDefault="00817116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 w:rsidRPr="00817116">
                  <w:rPr>
                    <w:rFonts w:ascii="Lucida Sans" w:hAnsi="Lucida Sans"/>
                    <w:sz w:val="16"/>
                    <w:szCs w:val="16"/>
                  </w:rPr>
                  <w:t xml:space="preserve">Copy </w:t>
                </w:r>
                <w:r w:rsidR="000F0AA7">
                  <w:rPr>
                    <w:rFonts w:ascii="Lucida Sans" w:hAnsi="Lucida Sans"/>
                    <w:sz w:val="16"/>
                    <w:szCs w:val="16"/>
                  </w:rPr>
                  <w:t>Thaler Packages files onto Sequencing PC.</w:t>
                </w:r>
              </w:p>
              <w:p w14:paraId="2454E712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16BE73D6" w14:textId="236E8A32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>Contents below.</w:t>
                </w:r>
              </w:p>
              <w:p w14:paraId="0006D023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62B87581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5BA56FB5" wp14:editId="01893632">
                      <wp:extent cx="5236234" cy="1091622"/>
                      <wp:effectExtent l="0" t="0" r="2540" b="0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40191" cy="10924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9FB914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</w:p>
              <w:p w14:paraId="7E965B0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Run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PowerShell ISE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as Administrator</w:t>
                </w:r>
              </w:p>
              <w:p w14:paraId="63156A8C" w14:textId="4F44CC61" w:rsidR="000F0AA7" w:rsidRPr="00817116" w:rsidRDefault="000F0AA7" w:rsidP="000F0AA7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Run command to set execution policy to enabled scripting on the PC :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Set-ExecutionPolicy Unrestricted -Force</w:t>
                </w:r>
              </w:p>
              <w:p w14:paraId="70F7BC27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33503FD8" w14:textId="61DAC0E3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Edit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ENV.txt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with Environments that are required to be sequenced see below, these should be in a list format.</w:t>
                </w:r>
              </w:p>
              <w:p w14:paraId="39BF3E5B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2AED9132" w14:textId="19A07095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3B0BB4E8" wp14:editId="4B280BA3">
                      <wp:extent cx="1981200" cy="1133475"/>
                      <wp:effectExtent l="0" t="0" r="0" b="9525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1133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C381FE4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Open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Thaler-ControllerPackage.PS1</w:t>
                </w:r>
              </w:p>
              <w:p w14:paraId="68D8FCC0" w14:textId="1F11AE63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Update the two Variables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$PackageFolder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,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$ServerAppData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</w:t>
                </w:r>
              </w:p>
              <w:p w14:paraId="1D3E6ED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6876A558" w14:textId="6896E706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PackageFolder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: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is location of where all the files are copied to exampled “C:\Packages”.</w:t>
                </w:r>
              </w:p>
              <w:p w14:paraId="77679EB0" w14:textId="32BBC590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$ServerAppData: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 xml:space="preserve"> </w:t>
                </w:r>
                <w:r w:rsidRPr="000F0AA7">
                  <w:rPr>
                    <w:rFonts w:ascii="Lucida Sans" w:hAnsi="Lucida Sans"/>
                    <w:sz w:val="16"/>
                    <w:szCs w:val="16"/>
                  </w:rPr>
                  <w:t>This is the location of where all the .ini files are stored on the server.</w:t>
                </w:r>
              </w:p>
              <w:p w14:paraId="0029B67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438F16B0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>Once these are set run the PowerShell script from the console and leave this until this completes, might take some time if this is multiple Environments.</w:t>
                </w:r>
              </w:p>
              <w:p w14:paraId="161B26E7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5B4A7CB3" w14:textId="63F055DF" w:rsid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39435E72" wp14:editId="688B157A">
                      <wp:extent cx="361950" cy="314325"/>
                      <wp:effectExtent l="0" t="0" r="0" b="9525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314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1321ABB3" w14:textId="77777777" w:rsidR="00EA6F72" w:rsidRP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18C54886" w14:textId="5C8EC2CA" w:rsid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Once the PowerShell script has completed go to the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$PackageFolder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location the applications will be sequenced and placed in folder call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“SeqOutput”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.</w:t>
                </w:r>
              </w:p>
            </w:sdtContent>
          </w:sdt>
          <w:p w14:paraId="513A97CA" w14:textId="77777777" w:rsidR="00531321" w:rsidRDefault="00531321">
            <w:pPr>
              <w:pStyle w:val="NoSpacing"/>
              <w:rPr>
                <w:rFonts w:ascii="Lucida Sans" w:hAnsi="Lucida Sans"/>
                <w:sz w:val="16"/>
                <w:szCs w:val="16"/>
              </w:rPr>
            </w:pPr>
          </w:p>
        </w:tc>
      </w:tr>
      <w:tr w:rsidR="00531321" w14:paraId="513A97CD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CC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Stop  Monitoring</w:t>
            </w:r>
          </w:p>
        </w:tc>
      </w:tr>
    </w:tbl>
    <w:p w14:paraId="513A97CE" w14:textId="77777777" w:rsidR="00531321" w:rsidRDefault="00531321" w:rsidP="00BF5C92"/>
    <w:p w14:paraId="513A97CF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43" w:name="_Toc363660742"/>
      <w:r>
        <w:rPr>
          <w:rFonts w:ascii="Lucida Sans" w:hAnsi="Lucida Sans"/>
          <w:color w:val="365F91"/>
        </w:rPr>
        <w:t>Post Sequence Details</w:t>
      </w:r>
      <w:bookmarkEnd w:id="43"/>
    </w:p>
    <w:p w14:paraId="513A97D0" w14:textId="77777777" w:rsidR="00531321" w:rsidRDefault="00531321">
      <w:pPr>
        <w:rPr>
          <w:rFonts w:ascii="Lucida Sans" w:hAnsi="Lucida Sans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D3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D1" w14:textId="77777777" w:rsidR="00531321" w:rsidRDefault="00531321">
            <w:pPr>
              <w:rPr>
                <w:rFonts w:ascii="Lucida Sans" w:hAnsi="Lucida Sans"/>
                <w:b/>
                <w:sz w:val="16"/>
                <w:szCs w:val="16"/>
                <w:lang w:val="en-GB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2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Add the following changes to the VFS</w:t>
            </w:r>
          </w:p>
        </w:tc>
      </w:tr>
      <w:tr w:rsidR="00531321" w14:paraId="513A97D6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4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Other Files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5" w14:textId="77777777" w:rsidR="00531321" w:rsidRDefault="002D1928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</w:p>
        </w:tc>
      </w:tr>
      <w:tr w:rsidR="002F72F9" w14:paraId="513A97D9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7" w14:textId="77777777" w:rsidR="002F72F9" w:rsidRDefault="002F72F9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Other Registry Keys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8" w14:textId="77777777" w:rsidR="002F72F9" w:rsidRDefault="002F72F9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</w:p>
        </w:tc>
      </w:tr>
      <w:tr w:rsidR="00531321" w14:paraId="513A97DC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A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Operating Systems Selected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B" w14:textId="455589FB" w:rsidR="00531321" w:rsidRDefault="00373DAB" w:rsidP="00A32025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  <w:r w:rsidR="00C90044">
              <w:rPr>
                <w:rFonts w:ascii="Lucida Sans" w:hAnsi="Lucida Sans"/>
                <w:sz w:val="16"/>
                <w:szCs w:val="16"/>
                <w:lang w:val="en-GB"/>
              </w:rPr>
              <w:t xml:space="preserve"> </w:t>
            </w:r>
          </w:p>
        </w:tc>
      </w:tr>
    </w:tbl>
    <w:p w14:paraId="513A97DD" w14:textId="77777777" w:rsidR="00531321" w:rsidRDefault="00531321">
      <w:pPr>
        <w:rPr>
          <w:rFonts w:ascii="Lucida Sans" w:hAnsi="Lucida Sans"/>
        </w:rPr>
      </w:pPr>
    </w:p>
    <w:p w14:paraId="513A97DE" w14:textId="77777777" w:rsidR="00531321" w:rsidRDefault="00531321">
      <w:pPr>
        <w:rPr>
          <w:rFonts w:ascii="Lucida Sans" w:hAnsi="Lucida Sans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E1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DF" w14:textId="77777777" w:rsidR="00531321" w:rsidRDefault="00531321">
            <w:pPr>
              <w:pStyle w:val="TableHeader"/>
              <w:rPr>
                <w:rFonts w:ascii="Lucida Sans" w:hAnsi="Lucida Sans"/>
                <w:b/>
                <w:sz w:val="16"/>
                <w:szCs w:val="16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0" w14:textId="77777777" w:rsidR="00531321" w:rsidRDefault="00531321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</w:p>
        </w:tc>
      </w:tr>
      <w:tr w:rsidR="00531321" w14:paraId="513A97E4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2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Application Shortcuts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2FD770F7" w14:textId="54DC9E1C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  <w:bookmarkStart w:id="44" w:name="pkgSC"/>
            <w:bookmarkEnd w:id="44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“%ProgramData%\Microsoft\Windows\Start Menu\Programs\Enterprise Applications\Thaler v3 (</w:t>
            </w:r>
            <w:bookmarkStart w:id="45" w:name="ThalerENV2"/>
            <w:bookmarkEnd w:id="45"/>
            <w:r w:rsidR="00F56E06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BGG</w:t>
            </w:r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).lnk" </w:t>
            </w:r>
          </w:p>
          <w:p w14:paraId="58C07169" w14:textId="76A41F97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</w:p>
          <w:p w14:paraId="233A9723" w14:textId="3316C7E4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 </w:t>
            </w:r>
          </w:p>
          <w:p w14:paraId="513A97E3" w14:textId="77777777" w:rsidR="00531321" w:rsidRDefault="00531321">
            <w:pPr>
              <w:rPr>
                <w:rFonts w:ascii="Lucida Sans" w:hAnsi="Lucida Sans"/>
                <w:color w:val="000000"/>
                <w:sz w:val="16"/>
                <w:szCs w:val="16"/>
              </w:rPr>
            </w:pPr>
          </w:p>
        </w:tc>
      </w:tr>
      <w:tr w:rsidR="00531321" w14:paraId="513A97E7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5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Shortcuts Deleted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6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531321" w14:paraId="513A97EA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8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File Type Associations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9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bookmarkStart w:id="46" w:name="pkgFTA"/>
            <w:bookmarkEnd w:id="46"/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267685" w14:paraId="513A97EF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B" w14:textId="77777777" w:rsidR="00267685" w:rsidRDefault="00267685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Streaming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C" w14:textId="77777777" w:rsidR="00267685" w:rsidRDefault="002F72F9" w:rsidP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Yes (</w:t>
            </w:r>
            <w:r w:rsidR="00267685">
              <w:rPr>
                <w:rFonts w:ascii="Lucida Sans" w:hAnsi="Lucida Sans"/>
                <w:color w:val="000000"/>
                <w:sz w:val="16"/>
                <w:szCs w:val="16"/>
              </w:rPr>
              <w:t>Force application(s) to be fully downloaded before launching</w:t>
            </w:r>
            <w:r>
              <w:rPr>
                <w:rFonts w:ascii="Lucida Sans" w:hAnsi="Lucida Sans"/>
                <w:color w:val="000000"/>
                <w:sz w:val="16"/>
                <w:szCs w:val="16"/>
              </w:rPr>
              <w:t>)</w:t>
            </w:r>
          </w:p>
          <w:p w14:paraId="513A97ED" w14:textId="77777777" w:rsidR="00267685" w:rsidRDefault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 (typically used in full infrastructure deployments to desktops)</w:t>
            </w:r>
          </w:p>
          <w:p w14:paraId="513A97EE" w14:textId="77777777" w:rsidR="002F72F9" w:rsidRDefault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  <w:lang w:val="en-GB"/>
              </w:rPr>
              <w:t>(delete as appropriate)</w:t>
            </w:r>
          </w:p>
        </w:tc>
      </w:tr>
    </w:tbl>
    <w:p w14:paraId="513A97F0" w14:textId="77777777" w:rsidR="00531321" w:rsidRDefault="00531321">
      <w:pPr>
        <w:rPr>
          <w:rFonts w:ascii="Lucida Sans" w:hAnsi="Lucida Sans" w:cs="Arial"/>
          <w:sz w:val="16"/>
          <w:szCs w:val="16"/>
        </w:rPr>
      </w:pPr>
    </w:p>
    <w:p w14:paraId="513A97F1" w14:textId="77777777" w:rsidR="00267685" w:rsidRDefault="00267685">
      <w:pPr>
        <w:rPr>
          <w:rFonts w:ascii="Lucida Sans" w:hAnsi="Lucida Sans" w:cs="Arial"/>
          <w:sz w:val="16"/>
          <w:szCs w:val="16"/>
        </w:rPr>
      </w:pPr>
    </w:p>
    <w:p w14:paraId="513A97F2" w14:textId="77777777" w:rsidR="00531321" w:rsidRDefault="00531321">
      <w:pPr>
        <w:rPr>
          <w:rFonts w:ascii="Lucida Sans" w:hAnsi="Lucida Sans" w:cs="Arial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F5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F3" w14:textId="77777777" w:rsidR="00531321" w:rsidRDefault="00531321">
            <w:pPr>
              <w:pStyle w:val="TableHeader"/>
              <w:rPr>
                <w:rFonts w:ascii="Lucida Sans" w:hAnsi="Lucida Sans"/>
                <w:b/>
                <w:sz w:val="16"/>
                <w:szCs w:val="16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4" w14:textId="77777777" w:rsidR="00531321" w:rsidRDefault="00373DAB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Sequence Editor</w:t>
            </w:r>
            <w:r w:rsidR="002D1928">
              <w:rPr>
                <w:rFonts w:ascii="Lucida Sans" w:hAnsi="Lucida Sans"/>
                <w:sz w:val="16"/>
                <w:szCs w:val="16"/>
              </w:rPr>
              <w:t xml:space="preserve"> Modifications (and cleanup)</w:t>
            </w:r>
          </w:p>
        </w:tc>
      </w:tr>
      <w:tr w:rsidR="00531321" w14:paraId="513A97F8" w14:textId="77777777">
        <w:trPr>
          <w:trHeight w:val="248"/>
        </w:trPr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6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Registry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F7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531321" w14:paraId="513A97FB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9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File System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FA" w14:textId="77777777" w:rsidR="00531321" w:rsidRDefault="002D1928">
            <w:pPr>
              <w:pStyle w:val="TableText"/>
              <w:rPr>
                <w:rFonts w:ascii="Lucida Sans" w:hAnsi="Lucida Sans" w:cs="Arial"/>
                <w:color w:val="000000"/>
                <w:sz w:val="16"/>
                <w:szCs w:val="16"/>
              </w:rPr>
            </w:pPr>
            <w:r>
              <w:rPr>
                <w:rFonts w:ascii="Lucida Sans" w:hAnsi="Lucida Sans" w:cs="Arial"/>
                <w:color w:val="000000"/>
                <w:sz w:val="16"/>
                <w:szCs w:val="16"/>
              </w:rPr>
              <w:t>None</w:t>
            </w:r>
          </w:p>
        </w:tc>
      </w:tr>
    </w:tbl>
    <w:p w14:paraId="513A97FC" w14:textId="77777777" w:rsidR="00531321" w:rsidRDefault="00531321">
      <w:pPr>
        <w:rPr>
          <w:rFonts w:ascii="Lucida Sans" w:hAnsi="Lucida Sans" w:cs="Arial"/>
          <w:sz w:val="16"/>
          <w:szCs w:val="16"/>
        </w:rPr>
      </w:pPr>
    </w:p>
    <w:p w14:paraId="513A97FD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7FE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FD6651" w:rsidRPr="008B14B8" w14:paraId="513A9800" w14:textId="77777777" w:rsidTr="00C90044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F" w14:textId="125B0C19" w:rsidR="00FD6651" w:rsidRPr="008B14B8" w:rsidRDefault="00FD6651" w:rsidP="00A32025">
            <w:pPr>
              <w:pStyle w:val="TableHeader"/>
              <w:rPr>
                <w:rFonts w:ascii="Lucida Sans" w:hAnsi="Lucida Sans"/>
                <w:color w:val="FF0000"/>
                <w:sz w:val="16"/>
                <w:szCs w:val="16"/>
              </w:rPr>
            </w:pPr>
            <w:bookmarkStart w:id="47" w:name="Sec2_DeployConfig"/>
            <w:bookmarkEnd w:id="47"/>
            <w:r w:rsidRPr="0020431A">
              <w:rPr>
                <w:rFonts w:ascii="Lucida Sans" w:hAnsi="Lucida Sans"/>
                <w:sz w:val="16"/>
                <w:szCs w:val="16"/>
                <w:lang w:val="en-GB"/>
              </w:rPr>
              <w:t>_DeploymentConfig.XML File Modifications</w:t>
            </w:r>
          </w:p>
        </w:tc>
      </w:tr>
      <w:tr w:rsidR="00FD6651" w:rsidRPr="008B14B8" w14:paraId="513A9802" w14:textId="77777777" w:rsidTr="00C90044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801" w14:textId="38C8733E" w:rsidR="00FD6651" w:rsidRPr="00373DAB" w:rsidRDefault="00EA6F72" w:rsidP="00C90044">
            <w:pPr>
              <w:pStyle w:val="TableText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N/A</w:t>
            </w:r>
          </w:p>
        </w:tc>
      </w:tr>
    </w:tbl>
    <w:p w14:paraId="513A9803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804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805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531321" w14:paraId="513A9807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806" w14:textId="254D7919" w:rsidR="00531321" w:rsidRPr="008B14B8" w:rsidRDefault="00FD6651" w:rsidP="00A32025">
            <w:pPr>
              <w:pStyle w:val="TableHeader"/>
              <w:rPr>
                <w:rFonts w:ascii="Lucida Sans" w:hAnsi="Lucida Sans"/>
                <w:color w:val="FF0000"/>
                <w:sz w:val="16"/>
                <w:szCs w:val="16"/>
              </w:rPr>
            </w:pPr>
            <w:bookmarkStart w:id="48" w:name="Sec2_UserConfig"/>
            <w:bookmarkEnd w:id="48"/>
            <w:r w:rsidRPr="0020431A">
              <w:rPr>
                <w:rFonts w:ascii="Lucida Sans" w:hAnsi="Lucida Sans"/>
                <w:sz w:val="16"/>
                <w:szCs w:val="16"/>
                <w:lang w:val="en-GB"/>
              </w:rPr>
              <w:t xml:space="preserve">_UserConfig.XML </w:t>
            </w:r>
            <w:r w:rsidR="002D1928" w:rsidRPr="0020431A">
              <w:rPr>
                <w:rFonts w:ascii="Lucida Sans" w:hAnsi="Lucida Sans"/>
                <w:sz w:val="16"/>
                <w:szCs w:val="16"/>
                <w:lang w:val="en-GB"/>
              </w:rPr>
              <w:t>File Modifications</w:t>
            </w:r>
          </w:p>
        </w:tc>
      </w:tr>
      <w:tr w:rsidR="00531321" w14:paraId="513A9809" w14:textId="77777777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808" w14:textId="7CF9D6E7" w:rsidR="00531321" w:rsidRPr="00373DAB" w:rsidRDefault="00EA6F72" w:rsidP="001F0DDA">
            <w:pPr>
              <w:pStyle w:val="TableText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N/A</w:t>
            </w:r>
          </w:p>
        </w:tc>
      </w:tr>
    </w:tbl>
    <w:p w14:paraId="513A980A" w14:textId="324CB32A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49" w:name="_Toc363660743"/>
      <w:bookmarkStart w:id="50" w:name="_Toc127789718"/>
      <w:bookmarkEnd w:id="38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SCCM Installation Details</w:t>
      </w:r>
      <w:bookmarkEnd w:id="49"/>
    </w:p>
    <w:p w14:paraId="513A980B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1" w:name="_Toc363660744"/>
      <w:r>
        <w:rPr>
          <w:rFonts w:ascii="Lucida Sans" w:hAnsi="Lucida Sans"/>
          <w:color w:val="365F91"/>
        </w:rPr>
        <w:t>Prerequisites</w:t>
      </w:r>
      <w:bookmarkEnd w:id="50"/>
      <w:bookmarkEnd w:id="51"/>
    </w:p>
    <w:p w14:paraId="513A980C" w14:textId="77777777" w:rsidR="00531321" w:rsidRDefault="00531321">
      <w:pPr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563"/>
      </w:tblGrid>
      <w:tr w:rsidR="00531321" w14:paraId="513A980F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0D" w14:textId="77777777" w:rsidR="00531321" w:rsidRDefault="002D1928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OS for package to be installed on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0E" w14:textId="64F09EC7" w:rsidR="00531321" w:rsidRDefault="00EA6F72">
            <w:pPr>
              <w:pStyle w:val="BodyText"/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52" w:name="Sec3_TargetOS"/>
            <w:bookmarkEnd w:id="52"/>
            <w:r>
              <w:rPr>
                <w:rFonts w:ascii="Lucida Sans" w:hAnsi="Lucida Sans"/>
                <w:sz w:val="16"/>
                <w:szCs w:val="16"/>
                <w:lang w:val="en-GB"/>
              </w:rPr>
              <w:t>Windows Server 2012 x64</w:t>
            </w:r>
          </w:p>
        </w:tc>
      </w:tr>
      <w:tr w:rsidR="00531321" w14:paraId="513A9812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0" w14:textId="77777777" w:rsidR="00531321" w:rsidRDefault="002D1928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Other packages required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1" w14:textId="7E081CD8" w:rsidR="00531321" w:rsidRDefault="00EA6F72" w:rsidP="0020431A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X64 Bit operating system</w:t>
            </w:r>
          </w:p>
        </w:tc>
      </w:tr>
      <w:tr w:rsidR="00531321" w14:paraId="513A9815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3" w14:textId="77777777" w:rsidR="00531321" w:rsidRDefault="0020431A" w:rsidP="0020431A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Other r</w:t>
            </w:r>
            <w:r w:rsidR="002D1928">
              <w:rPr>
                <w:rFonts w:ascii="Lucida Sans" w:hAnsi="Lucida Sans"/>
                <w:b/>
                <w:sz w:val="16"/>
                <w:szCs w:val="16"/>
              </w:rPr>
              <w:t>equirements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4" w14:textId="386DC5F5" w:rsidR="00531321" w:rsidRDefault="001E5EB0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Server Backend</w:t>
            </w:r>
            <w:r w:rsidR="00EA6F72">
              <w:rPr>
                <w:rFonts w:ascii="Lucida Sans" w:hAnsi="Lucida Sans"/>
                <w:sz w:val="16"/>
                <w:szCs w:val="16"/>
                <w:lang w:val="nl-NL"/>
              </w:rPr>
              <w:t xml:space="preserve"> </w:t>
            </w:r>
          </w:p>
        </w:tc>
      </w:tr>
      <w:tr w:rsidR="0020431A" w14:paraId="513A9818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6" w14:textId="77777777" w:rsidR="0020431A" w:rsidRDefault="00E77967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Connection Group Membership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7" w14:textId="66500957" w:rsidR="0020431A" w:rsidRDefault="001E5EB0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N/A</w:t>
            </w:r>
          </w:p>
        </w:tc>
      </w:tr>
    </w:tbl>
    <w:p w14:paraId="513A9819" w14:textId="77777777" w:rsidR="00531321" w:rsidRDefault="00531321">
      <w:pPr>
        <w:rPr>
          <w:rFonts w:ascii="Lucida Sans" w:hAnsi="Lucida Sans"/>
        </w:rPr>
      </w:pPr>
    </w:p>
    <w:p w14:paraId="513A981A" w14:textId="77777777" w:rsidR="00531321" w:rsidRDefault="00531321">
      <w:pPr>
        <w:rPr>
          <w:rFonts w:ascii="Lucida Sans" w:hAnsi="Lucida Sans"/>
        </w:rPr>
      </w:pPr>
    </w:p>
    <w:p w14:paraId="513A981B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3" w:name="_Toc363660745"/>
      <w:r>
        <w:rPr>
          <w:rFonts w:ascii="Lucida Sans" w:hAnsi="Lucida Sans"/>
          <w:color w:val="365F91"/>
        </w:rPr>
        <w:t>Installation</w:t>
      </w:r>
      <w:bookmarkEnd w:id="53"/>
    </w:p>
    <w:p w14:paraId="513A981C" w14:textId="77777777" w:rsidR="00531321" w:rsidRDefault="00531321">
      <w:pPr>
        <w:rPr>
          <w:rFonts w:ascii="Lucida Sans" w:hAnsi="Lucida Sans"/>
        </w:rPr>
      </w:pPr>
    </w:p>
    <w:p w14:paraId="513A981D" w14:textId="6FF25538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Application Name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4" w:name="Sec3_AppName"/>
      <w:bookmarkEnd w:id="54"/>
      <w:r w:rsidR="001E5EB0">
        <w:rPr>
          <w:rFonts w:ascii="Lucida Sans" w:hAnsi="Lucida Sans"/>
          <w:b/>
          <w:sz w:val="16"/>
          <w:szCs w:val="16"/>
        </w:rPr>
        <w:t>Thaler</w:t>
      </w:r>
    </w:p>
    <w:p w14:paraId="513A981E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1F" w14:textId="4C995370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Manufacturer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5" w:name="Sec3_Vendor"/>
      <w:bookmarkEnd w:id="55"/>
      <w:r w:rsidR="001E5EB0">
        <w:rPr>
          <w:rFonts w:ascii="Lucida Sans" w:hAnsi="Lucida Sans"/>
          <w:b/>
          <w:sz w:val="16"/>
          <w:szCs w:val="16"/>
        </w:rPr>
        <w:t>Sopra Banking Software</w:t>
      </w:r>
    </w:p>
    <w:p w14:paraId="513A9820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21" w14:textId="370D9CBF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Version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6" w:name="Sec3_AppVersion"/>
      <w:bookmarkEnd w:id="56"/>
      <w:r w:rsidR="001E5EB0">
        <w:rPr>
          <w:rFonts w:ascii="Lucida Sans" w:hAnsi="Lucida Sans"/>
          <w:b/>
          <w:sz w:val="16"/>
          <w:szCs w:val="16"/>
        </w:rPr>
        <w:t>3.1.0.3</w:t>
      </w:r>
    </w:p>
    <w:p w14:paraId="513A9822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23" w14:textId="58C9565D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 xml:space="preserve">The application </w:t>
      </w:r>
      <w:r w:rsidR="00E9052C">
        <w:rPr>
          <w:rFonts w:ascii="Lucida Sans" w:hAnsi="Lucida Sans"/>
          <w:sz w:val="16"/>
          <w:szCs w:val="16"/>
        </w:rPr>
        <w:t>SCCM</w:t>
      </w:r>
      <w:r>
        <w:rPr>
          <w:rFonts w:ascii="Lucida Sans" w:hAnsi="Lucida Sans"/>
          <w:sz w:val="16"/>
          <w:szCs w:val="16"/>
        </w:rPr>
        <w:t xml:space="preserve"> </w:t>
      </w:r>
      <w:r w:rsidR="00926DC6">
        <w:rPr>
          <w:rFonts w:ascii="Lucida Sans" w:hAnsi="Lucida Sans"/>
          <w:sz w:val="16"/>
          <w:szCs w:val="16"/>
        </w:rPr>
        <w:t>g</w:t>
      </w:r>
      <w:r>
        <w:rPr>
          <w:rFonts w:ascii="Lucida Sans" w:hAnsi="Lucida Sans"/>
          <w:sz w:val="16"/>
          <w:szCs w:val="16"/>
        </w:rPr>
        <w:t>roup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7" w:name="Sec3_InstallADGroup"/>
      <w:bookmarkEnd w:id="57"/>
    </w:p>
    <w:p w14:paraId="513A9824" w14:textId="77777777" w:rsidR="00531321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b/>
          <w:sz w:val="16"/>
          <w:szCs w:val="16"/>
        </w:rPr>
        <w:t xml:space="preserve"> </w:t>
      </w:r>
    </w:p>
    <w:p w14:paraId="513A9829" w14:textId="27653226" w:rsidR="00F55151" w:rsidRPr="00B62F76" w:rsidRDefault="00A32025" w:rsidP="00F55151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P</w:t>
      </w:r>
      <w:r w:rsidR="00F55151" w:rsidRPr="00B62F76">
        <w:rPr>
          <w:rFonts w:ascii="Lucida Sans" w:hAnsi="Lucida Sans"/>
          <w:sz w:val="16"/>
          <w:szCs w:val="16"/>
        </w:rPr>
        <w:t>ublish command:</w:t>
      </w:r>
    </w:p>
    <w:p w14:paraId="513A982A" w14:textId="77777777" w:rsidR="00F55151" w:rsidRDefault="00F55151" w:rsidP="00F55151">
      <w:pPr>
        <w:rPr>
          <w:rFonts w:ascii="Lucida Sans" w:hAnsi="Lucida Sans"/>
          <w:sz w:val="16"/>
          <w:szCs w:val="16"/>
        </w:rPr>
      </w:pPr>
    </w:p>
    <w:p w14:paraId="513A982C" w14:textId="77777777" w:rsidR="00F55151" w:rsidRDefault="00F55151" w:rsidP="0020431A">
      <w:pPr>
        <w:rPr>
          <w:rFonts w:ascii="Lucida Sans" w:hAnsi="Lucida Sans"/>
          <w:b/>
          <w:sz w:val="16"/>
          <w:szCs w:val="16"/>
        </w:rPr>
      </w:pPr>
      <w:bookmarkStart w:id="58" w:name="Sec3_InstallCommand"/>
      <w:bookmarkEnd w:id="58"/>
    </w:p>
    <w:p w14:paraId="513A982D" w14:textId="77777777" w:rsidR="00531321" w:rsidRDefault="00531321" w:rsidP="00C171E1"/>
    <w:p w14:paraId="513A982E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9" w:name="_Toc363660746"/>
      <w:r>
        <w:rPr>
          <w:rFonts w:ascii="Lucida Sans" w:hAnsi="Lucida Sans"/>
          <w:color w:val="365F91"/>
        </w:rPr>
        <w:t>Removal</w:t>
      </w:r>
      <w:bookmarkEnd w:id="59"/>
    </w:p>
    <w:p w14:paraId="513A982F" w14:textId="77777777" w:rsidR="00531321" w:rsidRDefault="00531321">
      <w:pPr>
        <w:rPr>
          <w:rFonts w:ascii="Lucida Sans" w:hAnsi="Lucida Sans"/>
        </w:rPr>
      </w:pPr>
    </w:p>
    <w:p w14:paraId="3F032166" w14:textId="7E1ABA11" w:rsidR="00926DC6" w:rsidRPr="00926DC6" w:rsidRDefault="00926DC6" w:rsidP="00F55151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application SCCM group is</w:t>
      </w:r>
      <w:r w:rsidRPr="00926DC6">
        <w:rPr>
          <w:rFonts w:ascii="Lucida Sans" w:hAnsi="Lucida Sans"/>
          <w:b/>
          <w:sz w:val="16"/>
          <w:szCs w:val="16"/>
        </w:rPr>
        <w:t xml:space="preserve"> </w:t>
      </w:r>
      <w:bookmarkStart w:id="60" w:name="Sec3_UninstallADGroup"/>
      <w:bookmarkEnd w:id="60"/>
    </w:p>
    <w:p w14:paraId="269D278E" w14:textId="77777777" w:rsidR="00926DC6" w:rsidRDefault="00926DC6" w:rsidP="00F55151">
      <w:pPr>
        <w:rPr>
          <w:rFonts w:ascii="Lucida Sans" w:hAnsi="Lucida Sans"/>
          <w:sz w:val="16"/>
          <w:szCs w:val="16"/>
        </w:rPr>
      </w:pPr>
    </w:p>
    <w:p w14:paraId="513A9834" w14:textId="52BE00C1" w:rsidR="00F55151" w:rsidRPr="00B62F76" w:rsidRDefault="00A32025" w:rsidP="00F55151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Remove</w:t>
      </w:r>
      <w:r w:rsidR="00F5592B">
        <w:rPr>
          <w:rFonts w:ascii="Lucida Sans" w:hAnsi="Lucida Sans"/>
          <w:sz w:val="16"/>
          <w:szCs w:val="16"/>
        </w:rPr>
        <w:t xml:space="preserve"> c</w:t>
      </w:r>
      <w:r w:rsidR="00F55151" w:rsidRPr="00B62F76">
        <w:rPr>
          <w:rFonts w:ascii="Lucida Sans" w:hAnsi="Lucida Sans"/>
          <w:sz w:val="16"/>
          <w:szCs w:val="16"/>
        </w:rPr>
        <w:t>ommand:</w:t>
      </w:r>
    </w:p>
    <w:p w14:paraId="513A9835" w14:textId="77777777" w:rsidR="00F55151" w:rsidRDefault="00F55151" w:rsidP="00F55151">
      <w:pPr>
        <w:rPr>
          <w:rFonts w:ascii="Lucida Sans" w:hAnsi="Lucida Sans"/>
          <w:sz w:val="16"/>
          <w:szCs w:val="16"/>
        </w:rPr>
      </w:pPr>
    </w:p>
    <w:p w14:paraId="513A9837" w14:textId="77777777" w:rsidR="00531321" w:rsidRPr="00BF5C92" w:rsidRDefault="00531321" w:rsidP="00C171E1">
      <w:pPr>
        <w:rPr>
          <w:rFonts w:ascii="Lucida Sans" w:hAnsi="Lucida Sans"/>
          <w:b/>
          <w:sz w:val="16"/>
        </w:rPr>
      </w:pPr>
      <w:bookmarkStart w:id="61" w:name="Sec3_UninstallCommand"/>
      <w:bookmarkEnd w:id="61"/>
    </w:p>
    <w:p w14:paraId="513A9838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62" w:name="_Toc363660747"/>
      <w:r>
        <w:rPr>
          <w:rFonts w:ascii="Lucida Sans" w:hAnsi="Lucida Sans"/>
          <w:color w:val="365F91"/>
        </w:rPr>
        <w:t>Upgrade</w:t>
      </w:r>
      <w:bookmarkEnd w:id="62"/>
    </w:p>
    <w:p w14:paraId="513A9839" w14:textId="77777777" w:rsidR="00531321" w:rsidRDefault="00531321">
      <w:pPr>
        <w:rPr>
          <w:rFonts w:ascii="Lucida Sans" w:hAnsi="Lucida Sans"/>
        </w:rPr>
      </w:pPr>
    </w:p>
    <w:p w14:paraId="513A983A" w14:textId="77777777" w:rsidR="00531321" w:rsidRDefault="00267685" w:rsidP="00267685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App-V Upgrades are not allowed. I</w:t>
      </w:r>
      <w:r w:rsidR="002D1928">
        <w:rPr>
          <w:rFonts w:ascii="Lucida Sans" w:hAnsi="Lucida Sans"/>
          <w:sz w:val="16"/>
          <w:szCs w:val="16"/>
        </w:rPr>
        <w:t>f this updates an</w:t>
      </w:r>
      <w:r w:rsidR="0020431A">
        <w:rPr>
          <w:rFonts w:ascii="Lucida Sans" w:hAnsi="Lucida Sans"/>
          <w:sz w:val="16"/>
          <w:szCs w:val="16"/>
        </w:rPr>
        <w:t xml:space="preserve"> existing Package it should be b</w:t>
      </w:r>
      <w:r>
        <w:rPr>
          <w:rFonts w:ascii="Lucida Sans" w:hAnsi="Lucida Sans"/>
          <w:sz w:val="16"/>
          <w:szCs w:val="16"/>
        </w:rPr>
        <w:t>ranched.</w:t>
      </w:r>
    </w:p>
    <w:p w14:paraId="513A983B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3C" w14:textId="2FED9221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63" w:name="_Toc363660748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Testing</w:t>
      </w:r>
      <w:bookmarkEnd w:id="63"/>
    </w:p>
    <w:p w14:paraId="513A983D" w14:textId="77777777" w:rsidR="00531321" w:rsidRDefault="00531321">
      <w:pPr>
        <w:rPr>
          <w:rFonts w:ascii="Lucida Sans" w:hAnsi="Lucida Sans"/>
        </w:rPr>
      </w:pPr>
    </w:p>
    <w:p w14:paraId="513A983E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4" w:name="_Toc363660749"/>
      <w:r>
        <w:rPr>
          <w:rFonts w:ascii="Lucida Sans" w:hAnsi="Lucida Sans"/>
          <w:color w:val="365F91"/>
        </w:rPr>
        <w:t>Type of Application</w:t>
      </w:r>
      <w:bookmarkEnd w:id="64"/>
      <w:r>
        <w:rPr>
          <w:rFonts w:ascii="Lucida Sans" w:hAnsi="Lucida Sans"/>
          <w:color w:val="365F91"/>
        </w:rPr>
        <w:t xml:space="preserve"> </w:t>
      </w:r>
    </w:p>
    <w:p w14:paraId="513A983F" w14:textId="77777777" w:rsidR="00531321" w:rsidRDefault="00531321">
      <w:pPr>
        <w:rPr>
          <w:rFonts w:ascii="Lucida Sans" w:hAnsi="Lucida Sans"/>
        </w:rPr>
      </w:pPr>
    </w:p>
    <w:p w14:paraId="513A9841" w14:textId="56A295C1" w:rsidR="00531321" w:rsidRDefault="002D1928">
      <w:pPr>
        <w:numPr>
          <w:ilvl w:val="0"/>
          <w:numId w:val="10"/>
        </w:num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Client – Server application – back end required/Mapped drives required</w:t>
      </w:r>
    </w:p>
    <w:p w14:paraId="513A9843" w14:textId="77777777" w:rsidR="00531321" w:rsidRDefault="00531321">
      <w:pPr>
        <w:ind w:left="720"/>
        <w:rPr>
          <w:rFonts w:ascii="Lucida Sans" w:hAnsi="Lucida Sans"/>
        </w:rPr>
      </w:pPr>
    </w:p>
    <w:p w14:paraId="513A9844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5" w:name="_Toc363660750"/>
      <w:r>
        <w:rPr>
          <w:rFonts w:ascii="Lucida Sans" w:hAnsi="Lucida Sans"/>
          <w:color w:val="365F91"/>
        </w:rPr>
        <w:t>Expected results when launching the application</w:t>
      </w:r>
      <w:bookmarkEnd w:id="65"/>
    </w:p>
    <w:p w14:paraId="57D6B3B2" w14:textId="77777777" w:rsidR="009475E4" w:rsidRDefault="009475E4" w:rsidP="00085BCF">
      <w:pPr>
        <w:tabs>
          <w:tab w:val="center" w:pos="4499"/>
        </w:tabs>
        <w:rPr>
          <w:rFonts w:ascii="Lucida Sans" w:hAnsi="Lucida Sans"/>
          <w:sz w:val="16"/>
          <w:szCs w:val="16"/>
        </w:rPr>
      </w:pPr>
    </w:p>
    <w:p w14:paraId="4AF52A88" w14:textId="495AEC40" w:rsidR="009475E4" w:rsidRDefault="001E5EB0" w:rsidP="009475E4">
      <w:pPr>
        <w:numPr>
          <w:ilvl w:val="0"/>
          <w:numId w:val="13"/>
        </w:num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Expected Results</w:t>
      </w:r>
    </w:p>
    <w:p w14:paraId="40263EEC" w14:textId="77777777" w:rsidR="001E5EB0" w:rsidRDefault="001E5EB0" w:rsidP="001E5EB0">
      <w:pPr>
        <w:rPr>
          <w:rFonts w:ascii="Lucida Sans" w:hAnsi="Lucida Sans"/>
          <w:sz w:val="16"/>
          <w:szCs w:val="16"/>
        </w:rPr>
      </w:pPr>
    </w:p>
    <w:p w14:paraId="1648BE40" w14:textId="18752BC6" w:rsidR="001E5EB0" w:rsidRDefault="001E5EB0" w:rsidP="001E5EB0">
      <w:pPr>
        <w:rPr>
          <w:rFonts w:ascii="Lucida Sans" w:hAnsi="Lucida Sans"/>
          <w:sz w:val="16"/>
          <w:szCs w:val="16"/>
        </w:rPr>
      </w:pPr>
      <w:r>
        <w:rPr>
          <w:noProof/>
          <w:lang w:val="en-GB" w:eastAsia="en-GB"/>
        </w:rPr>
        <w:drawing>
          <wp:inline distT="0" distB="0" distL="0" distR="0" wp14:anchorId="621D1A0D" wp14:editId="117D5DBC">
            <wp:extent cx="4581525" cy="153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DD0" w14:textId="77777777" w:rsidR="009475E4" w:rsidRDefault="009475E4" w:rsidP="009475E4">
      <w:pPr>
        <w:ind w:left="360"/>
        <w:rPr>
          <w:rFonts w:ascii="Lucida Sans" w:hAnsi="Lucida Sans"/>
          <w:sz w:val="16"/>
          <w:szCs w:val="16"/>
        </w:rPr>
      </w:pPr>
    </w:p>
    <w:p w14:paraId="513A9848" w14:textId="77777777" w:rsidR="00531321" w:rsidRDefault="00531321">
      <w:pPr>
        <w:ind w:left="720"/>
        <w:rPr>
          <w:rFonts w:ascii="Lucida Sans" w:hAnsi="Lucida Sans"/>
        </w:rPr>
      </w:pPr>
    </w:p>
    <w:p w14:paraId="513A9849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6" w:name="_Toc363660751"/>
      <w:r>
        <w:rPr>
          <w:rFonts w:ascii="Lucida Sans" w:hAnsi="Lucida Sans"/>
          <w:color w:val="365F91"/>
        </w:rPr>
        <w:t>Observations</w:t>
      </w:r>
      <w:bookmarkEnd w:id="66"/>
    </w:p>
    <w:p w14:paraId="513A984A" w14:textId="77777777" w:rsidR="00531321" w:rsidRDefault="00531321">
      <w:pPr>
        <w:rPr>
          <w:rFonts w:ascii="Lucida Sans" w:hAnsi="Lucida Sans"/>
        </w:rPr>
      </w:pPr>
    </w:p>
    <w:p w14:paraId="513A9851" w14:textId="77777777" w:rsidR="00531321" w:rsidRDefault="00531321">
      <w:pPr>
        <w:rPr>
          <w:rFonts w:ascii="Lucida Sans" w:hAnsi="Lucida Sans"/>
        </w:rPr>
      </w:pPr>
    </w:p>
    <w:sdt>
      <w:sdtPr>
        <w:rPr>
          <w:rStyle w:val="Style3"/>
        </w:rPr>
        <w:id w:val="1351379071"/>
        <w:placeholder>
          <w:docPart w:val="9555EF6CF9F74C2B80973DFCCDEC14B8"/>
        </w:placeholder>
      </w:sdtPr>
      <w:sdtEndPr>
        <w:rPr>
          <w:rStyle w:val="Style3"/>
        </w:rPr>
      </w:sdtEndPr>
      <w:sdtContent>
        <w:p w14:paraId="03406E35" w14:textId="77777777" w:rsidR="001E5EB0" w:rsidRPr="00934734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34734">
            <w:rPr>
              <w:rFonts w:ascii="Lucida Sans" w:hAnsi="Lucida Sans"/>
              <w:sz w:val="16"/>
              <w:szCs w:val="16"/>
            </w:rPr>
            <w:t>For Deployment:</w:t>
          </w:r>
        </w:p>
        <w:p w14:paraId="59D09389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31B8D606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 xml:space="preserve">In </w:t>
          </w:r>
          <w:r w:rsidRPr="001E5EB0">
            <w:rPr>
              <w:rFonts w:ascii="Lucida Sans" w:hAnsi="Lucida Sans"/>
              <w:b/>
              <w:sz w:val="16"/>
              <w:szCs w:val="16"/>
            </w:rPr>
            <w:t xml:space="preserve">\\netappnsi01a\AppVApps\APPDATA </w:t>
          </w:r>
          <w:r w:rsidRPr="001E5EB0">
            <w:rPr>
              <w:rFonts w:ascii="Lucida Sans" w:hAnsi="Lucida Sans"/>
              <w:sz w:val="16"/>
              <w:szCs w:val="16"/>
            </w:rPr>
            <w:t>both</w:t>
          </w:r>
          <w:r w:rsidRPr="001E5EB0">
            <w:rPr>
              <w:rFonts w:ascii="Lucida Sans" w:hAnsi="Lucida Sans"/>
              <w:b/>
              <w:sz w:val="16"/>
              <w:szCs w:val="16"/>
            </w:rPr>
            <w:t xml:space="preserve"> Thaler_v2_DR.ini</w:t>
          </w:r>
          <w:r w:rsidRPr="004743A1">
            <w:rPr>
              <w:rFonts w:ascii="Lucida Sans" w:hAnsi="Lucida Sans"/>
              <w:sz w:val="16"/>
              <w:szCs w:val="16"/>
            </w:rPr>
            <w:t xml:space="preserve"> and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Thaler_v2_Normal.ini</w:t>
          </w:r>
          <w:r w:rsidRPr="004743A1">
            <w:rPr>
              <w:rFonts w:ascii="Lucida Sans" w:hAnsi="Lucida Sans"/>
              <w:sz w:val="16"/>
              <w:szCs w:val="16"/>
            </w:rPr>
            <w:t xml:space="preserve"> a section for the environment needs to be either amended (if it exists) or added (if it is not present so that it reads :</w:t>
          </w:r>
        </w:p>
        <w:p w14:paraId="1AF77A33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2317BE16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[&lt;ENV&gt;]</w:t>
          </w:r>
        </w:p>
        <w:p w14:paraId="60E41760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HOSTADDRESS=&lt;IP IN HEX&gt;</w:t>
          </w:r>
        </w:p>
        <w:p w14:paraId="29619F5C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HOSTPORT=&lt;PORT&gt;</w:t>
          </w:r>
        </w:p>
        <w:p w14:paraId="212B4BF7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RESOURCEPATH=&lt;PATH TO ‘ThalerV2Screens’&gt;</w:t>
          </w:r>
        </w:p>
        <w:p w14:paraId="150DF768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53D91EDB" w14:textId="09480AF3" w:rsidR="001E5EB0" w:rsidRPr="001E5EB0" w:rsidRDefault="001E5EB0" w:rsidP="001E5EB0">
          <w:pPr>
            <w:rPr>
              <w:rFonts w:ascii="Lucida Sans" w:hAnsi="Lucida Sans"/>
              <w:b/>
              <w:sz w:val="16"/>
              <w:szCs w:val="16"/>
            </w:rPr>
          </w:pPr>
          <w:r>
            <w:rPr>
              <w:rFonts w:ascii="Lucida Sans" w:hAnsi="Lucida Sans"/>
              <w:b/>
              <w:sz w:val="16"/>
              <w:szCs w:val="16"/>
            </w:rPr>
            <w:t xml:space="preserve">Configuration to be added to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Thaler_v2_Normal.ini</w:t>
          </w:r>
          <w:r>
            <w:rPr>
              <w:rFonts w:ascii="Lucida Sans" w:hAnsi="Lucida Sans"/>
              <w:sz w:val="16"/>
              <w:szCs w:val="16"/>
            </w:rPr>
            <w:t xml:space="preserve"> and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Thaler_v2_DR.ini</w:t>
          </w:r>
        </w:p>
        <w:p w14:paraId="4B819BBD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464075E1" w14:textId="77777777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045A9">
            <w:rPr>
              <w:rFonts w:ascii="Lucida Sans" w:hAnsi="Lucida Sans"/>
              <w:sz w:val="16"/>
              <w:szCs w:val="16"/>
            </w:rPr>
            <w:t>[Environment]</w:t>
          </w:r>
        </w:p>
        <w:p w14:paraId="31F718DF" w14:textId="2EAA7742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ENV=</w:t>
          </w:r>
          <w:bookmarkStart w:id="67" w:name="ThalerENV3"/>
          <w:bookmarkEnd w:id="67"/>
          <w:r w:rsidR="00F56E06">
            <w:rPr>
              <w:rFonts w:ascii="Lucida Sans" w:hAnsi="Lucida Sans"/>
              <w:sz w:val="16"/>
              <w:szCs w:val="16"/>
            </w:rPr>
            <w:t>BGG</w:t>
          </w:r>
        </w:p>
        <w:p w14:paraId="6F81FE92" w14:textId="27357BFB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045A9">
            <w:rPr>
              <w:rFonts w:ascii="Lucida Sans" w:hAnsi="Lucida Sans"/>
              <w:sz w:val="16"/>
              <w:szCs w:val="16"/>
            </w:rPr>
            <w:t>HOSTADDRESS=</w:t>
          </w:r>
          <w:bookmarkStart w:id="68" w:name="ThalerHostAddress1"/>
          <w:bookmarkEnd w:id="68"/>
          <w:r w:rsidR="00F56E06">
            <w:rPr>
              <w:rFonts w:ascii="Lucida Sans" w:hAnsi="Lucida Sans"/>
              <w:sz w:val="16"/>
              <w:szCs w:val="16"/>
            </w:rPr>
            <w:t>TestAdress</w:t>
          </w:r>
        </w:p>
        <w:p w14:paraId="691025E4" w14:textId="49E2014F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HOSTPORT=</w:t>
          </w:r>
          <w:bookmarkStart w:id="69" w:name="ThalerHostPort1"/>
          <w:bookmarkEnd w:id="69"/>
          <w:r w:rsidR="00F56E06">
            <w:rPr>
              <w:rFonts w:ascii="Lucida Sans" w:hAnsi="Lucida Sans"/>
              <w:sz w:val="16"/>
              <w:szCs w:val="16"/>
            </w:rPr>
            <w:t>TestPort</w:t>
          </w:r>
        </w:p>
        <w:p w14:paraId="4A550C09" w14:textId="7E590538" w:rsidR="009475E4" w:rsidRDefault="001E5EB0" w:rsidP="001E5EB0">
          <w:pPr>
            <w:rPr>
              <w:rFonts w:ascii="Lucida Sans" w:hAnsi="Lucida Sans"/>
            </w:rPr>
          </w:pPr>
          <w:r w:rsidRPr="009045A9">
            <w:rPr>
              <w:rFonts w:ascii="Lucida Sans" w:hAnsi="Lucida Sans"/>
              <w:sz w:val="16"/>
              <w:szCs w:val="16"/>
            </w:rPr>
            <w:t>RESOURCEPATH=</w:t>
          </w:r>
          <w:bookmarkStart w:id="70" w:name="ThalerResourcePath1"/>
          <w:bookmarkEnd w:id="70"/>
          <w:r w:rsidR="00F56E06">
            <w:rPr>
              <w:rFonts w:ascii="Lucida Sans" w:hAnsi="Lucida Sans"/>
              <w:sz w:val="16"/>
              <w:szCs w:val="16"/>
            </w:rPr>
            <w:t>\\netappnsi01a\NSI_BO_FS1\Thaler\Thaler.dev\ThalerV2Screens</w:t>
          </w:r>
        </w:p>
      </w:sdtContent>
    </w:sdt>
    <w:p w14:paraId="513A9852" w14:textId="77777777" w:rsidR="00531321" w:rsidRDefault="00531321">
      <w:pPr>
        <w:rPr>
          <w:rFonts w:ascii="Lucida Sans" w:hAnsi="Lucida Sans"/>
        </w:rPr>
      </w:pPr>
    </w:p>
    <w:p w14:paraId="513A9853" w14:textId="77777777" w:rsidR="00531321" w:rsidRDefault="00531321">
      <w:pPr>
        <w:rPr>
          <w:rFonts w:ascii="Lucida Sans" w:hAnsi="Lucida Sans"/>
        </w:rPr>
      </w:pPr>
    </w:p>
    <w:p w14:paraId="513A9854" w14:textId="77777777" w:rsidR="00531321" w:rsidRDefault="00531321">
      <w:pPr>
        <w:rPr>
          <w:rFonts w:ascii="Lucida Sans" w:hAnsi="Lucida Sans"/>
        </w:rPr>
      </w:pPr>
    </w:p>
    <w:p w14:paraId="513A9855" w14:textId="77777777" w:rsidR="00531321" w:rsidRDefault="00531321">
      <w:pPr>
        <w:rPr>
          <w:rFonts w:ascii="Lucida Sans" w:hAnsi="Lucida Sans"/>
        </w:rPr>
      </w:pPr>
    </w:p>
    <w:p w14:paraId="513A9856" w14:textId="77777777" w:rsidR="00531321" w:rsidRDefault="00531321">
      <w:pPr>
        <w:rPr>
          <w:rFonts w:ascii="Lucida Sans" w:hAnsi="Lucida Sans"/>
        </w:rPr>
      </w:pPr>
    </w:p>
    <w:p w14:paraId="513A9857" w14:textId="77777777" w:rsidR="00531321" w:rsidRDefault="00531321">
      <w:pPr>
        <w:rPr>
          <w:rFonts w:ascii="Lucida Sans" w:hAnsi="Lucida Sans"/>
        </w:rPr>
      </w:pPr>
    </w:p>
    <w:sectPr w:rsidR="00531321" w:rsidSect="0053132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/>
      <w:pgMar w:top="2580" w:right="1111" w:bottom="1440" w:left="1797" w:header="15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3A986E" w14:textId="77777777" w:rsidR="00697BA9" w:rsidRDefault="00697BA9">
      <w:r>
        <w:separator/>
      </w:r>
    </w:p>
  </w:endnote>
  <w:endnote w:type="continuationSeparator" w:id="0">
    <w:p w14:paraId="513A986F" w14:textId="77777777" w:rsidR="00697BA9" w:rsidRDefault="00697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DE4F5E57-7C30-4A41-B99D-B6E6079623E0}"/>
    <w:embedItalic r:id="rId2" w:fontKey="{D36C1AE1-942E-4473-BE73-CE402CDA1B5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FEFDAD2-6ADD-4E6C-BAAF-508925E4F01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2420541F-0F4A-4296-B49C-1C7D15120D7D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5" w:fontKey="{4E290533-D6D0-4EAE-9661-5BC0F7340C3D}"/>
    <w:embedBold r:id="rId6" w:fontKey="{E95C0C65-B430-4C41-BBE9-47AA93363BB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7" w:fontKey="{281CC1C7-4753-4330-AA2D-35397DA4C060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8" w:fontKey="{5D4DB0D8-F6C7-4023-BF68-6F313CF4F05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9" w14:textId="7E919FB7" w:rsidR="00697BA9" w:rsidRDefault="00697BA9">
    <w:pPr>
      <w:pStyle w:val="sysCopyright"/>
      <w:framePr w:hSpace="0" w:vSpace="0" w:wrap="auto" w:vAnchor="margin" w:yAlign="inline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© Copyright 2014 Atos UK Ltd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"lblCopyright"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All rights reserved. 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"lblCopyright2"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>Reproduction in whole or in parts is prohibited without the written consent of the copyright owner.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"lblQuestions"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>For any questions or remarks on this document, please contact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Atos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"CompanyName" </w:instrTex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,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"QuestionPhone" </w:instrTex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>.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C6" w14:textId="77777777" w:rsidR="00697BA9" w:rsidRDefault="00697BA9">
    <w:pPr>
      <w:pStyle w:val="sysFooter2Line"/>
    </w:pPr>
  </w:p>
  <w:p w14:paraId="513A98C7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C8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C9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4" w14:textId="77777777" w:rsidR="00697BA9" w:rsidRDefault="00697BA9">
    <w:pPr>
      <w:pStyle w:val="sysFooter2Line"/>
    </w:pPr>
  </w:p>
  <w:p w14:paraId="513A9885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86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87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8" w14:textId="77777777" w:rsidR="00697BA9" w:rsidRDefault="00697BA9">
    <w:pPr>
      <w:pStyle w:val="sysFooter2Line"/>
    </w:pPr>
  </w:p>
  <w:p w14:paraId="513A9889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8A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8B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2" w14:textId="77777777" w:rsidR="00697BA9" w:rsidRDefault="00697BA9">
    <w:pPr>
      <w:pStyle w:val="sysFooter2Line"/>
    </w:pPr>
  </w:p>
  <w:p w14:paraId="513A9893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 w:rsidR="00F56E06"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F56E06">
      <w:rPr>
        <w:noProof/>
      </w:rPr>
      <w:t>2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F" w14:textId="77777777" w:rsidR="00697BA9" w:rsidRDefault="00697BA9">
    <w:pPr>
      <w:pStyle w:val="sysFooter2Line"/>
    </w:pPr>
  </w:p>
  <w:p w14:paraId="513A98A0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A1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A2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3" w14:textId="77777777" w:rsidR="00697BA9" w:rsidRDefault="00697BA9">
    <w:pPr>
      <w:pStyle w:val="sysFooter2Line"/>
      <w:framePr w:hSpace="142" w:vSpace="142" w:wrap="notBeside" w:vAnchor="text" w:hAnchor="text" w:xAlign="right" w:y="1"/>
    </w:pPr>
  </w:p>
  <w:p w14:paraId="513A98A4" w14:textId="77777777" w:rsidR="00697BA9" w:rsidRDefault="00697BA9">
    <w:pPr>
      <w:pStyle w:val="sysFooter2L"/>
      <w:framePr w:wrap="notBeside" w:xAlign="right"/>
      <w:jc w:val="center"/>
    </w:pPr>
    <w:r>
      <w:t xml:space="preserve">                                         </w:t>
    </w:r>
    <w:r>
      <w:fldChar w:fldCharType="begin"/>
    </w:r>
    <w:r>
      <w:rPr>
        <w:lang w:val="en-GB"/>
      </w:rPr>
      <w:instrText xml:space="preserve"> DATE \@ "dd/MM/yyyy" </w:instrText>
    </w:r>
    <w:r>
      <w:fldChar w:fldCharType="separate"/>
    </w:r>
    <w:r w:rsidR="00F56E06">
      <w:rPr>
        <w:noProof/>
        <w:lang w:val="en-GB"/>
      </w:rPr>
      <w:t>11/01/2017</w:t>
    </w:r>
    <w:r>
      <w:fldChar w:fldCharType="end"/>
    </w:r>
    <w:r>
      <w:t xml:space="preserve">                                                     </w:t>
    </w:r>
    <w:r>
      <w:fldChar w:fldCharType="begin"/>
    </w:r>
    <w:r>
      <w:instrText>PAGE</w:instrText>
    </w:r>
    <w:r>
      <w:fldChar w:fldCharType="separate"/>
    </w:r>
    <w:r w:rsidR="00455643">
      <w:rPr>
        <w:noProof/>
      </w:rPr>
      <w:t>3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A" w14:textId="77777777" w:rsidR="00697BA9" w:rsidRDefault="00697BA9">
    <w:pPr>
      <w:pStyle w:val="sysFooter2Line"/>
    </w:pPr>
  </w:p>
  <w:p w14:paraId="513A98AB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AC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AD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B" w14:textId="77777777" w:rsidR="00697BA9" w:rsidRDefault="00697BA9">
    <w:pPr>
      <w:pStyle w:val="sysFooter2Line"/>
    </w:pPr>
  </w:p>
  <w:p w14:paraId="513A98BC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BD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BE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F" w14:textId="77777777" w:rsidR="00697BA9" w:rsidRDefault="00697BA9">
    <w:pPr>
      <w:pStyle w:val="sysFooter2Line"/>
    </w:pPr>
  </w:p>
  <w:p w14:paraId="513A98C0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 w:rsidR="00455643">
      <w:rPr>
        <w:noProof/>
      </w:rPr>
      <w:t>8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3A986C" w14:textId="77777777" w:rsidR="00697BA9" w:rsidRDefault="00697BA9">
      <w:r>
        <w:separator/>
      </w:r>
    </w:p>
  </w:footnote>
  <w:footnote w:type="continuationSeparator" w:id="0">
    <w:p w14:paraId="513A986D" w14:textId="77777777" w:rsidR="00697BA9" w:rsidRDefault="00697B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0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A" wp14:editId="513A98CB">
          <wp:extent cx="723900" cy="238125"/>
          <wp:effectExtent l="0" t="0" r="0" b="0"/>
          <wp:docPr id="12" name="Picture 12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71" w14:textId="269C8D08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4" w:name="HdrSec1_Title"/>
    <w:bookmarkEnd w:id="4"/>
  </w:p>
  <w:p w14:paraId="513A9872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73" w14:textId="0BD6A8C2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5" w:name="HdrSec1_Version"/>
    <w:bookmarkEnd w:id="5"/>
  </w:p>
  <w:p w14:paraId="513A9874" w14:textId="77777777" w:rsidR="00697BA9" w:rsidRDefault="00697BA9"/>
  <w:p w14:paraId="513A9875" w14:textId="77777777" w:rsidR="00697BA9" w:rsidRDefault="00697BA9">
    <w:pPr>
      <w:pStyle w:val="Header"/>
    </w:pPr>
  </w:p>
  <w:p w14:paraId="513A9877" w14:textId="64D26ADD" w:rsidR="00697BA9" w:rsidRDefault="00697BA9">
    <w:pPr>
      <w:pStyle w:val="BodyText"/>
      <w:framePr w:w="7386" w:h="1247" w:hSpace="142" w:vSpace="142" w:wrap="notBeside" w:vAnchor="page" w:hAnchor="margin" w:y="3800"/>
      <w:rPr>
        <w:rFonts w:ascii="Lucida Sans" w:hAnsi="Lucida Sans"/>
        <w:lang w:val="en-GB"/>
      </w:rPr>
    </w:pPr>
    <w:bookmarkStart w:id="6" w:name="Pg1_Title"/>
    <w:bookmarkEnd w:id="6"/>
  </w:p>
  <w:p w14:paraId="513A9878" w14:textId="77777777" w:rsidR="00697BA9" w:rsidRDefault="00697BA9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C1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C2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C" wp14:editId="513A98DD">
          <wp:extent cx="723900" cy="381000"/>
          <wp:effectExtent l="0" t="0" r="0" b="0"/>
          <wp:docPr id="11" name="Picture 10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C3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C4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C5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A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7B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C" wp14:editId="513A98CD">
          <wp:extent cx="723900" cy="381000"/>
          <wp:effectExtent l="0" t="0" r="0" b="0"/>
          <wp:docPr id="13" name="Picture 13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7C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7D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7E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F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80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E" wp14:editId="513A98CF">
          <wp:extent cx="723900" cy="381000"/>
          <wp:effectExtent l="0" t="0" r="0" b="0"/>
          <wp:docPr id="14" name="Picture 3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81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82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83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C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0" wp14:editId="513A98D1">
          <wp:extent cx="723900" cy="238125"/>
          <wp:effectExtent l="0" t="0" r="0" b="0"/>
          <wp:docPr id="15" name="Picture 15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8D" w14:textId="09AE2056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7" w:name="HdrSec2_Title"/>
    <w:bookmarkEnd w:id="7"/>
  </w:p>
  <w:p w14:paraId="513A988E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8F" w14:textId="560716DC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8" w:name="HdrSec2_Version"/>
    <w:bookmarkEnd w:id="8"/>
  </w:p>
  <w:p w14:paraId="513A9890" w14:textId="77777777" w:rsidR="00697BA9" w:rsidRDefault="00697BA9"/>
  <w:p w14:paraId="513A9891" w14:textId="77777777" w:rsidR="00697BA9" w:rsidRDefault="00697BA9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4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95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2" wp14:editId="513A98D3">
          <wp:extent cx="723900" cy="381000"/>
          <wp:effectExtent l="0" t="0" r="0" b="0"/>
          <wp:docPr id="6" name="Picture 6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96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97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98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9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4" wp14:editId="513A98D5">
          <wp:extent cx="723900" cy="238125"/>
          <wp:effectExtent l="0" t="0" r="0" b="0"/>
          <wp:docPr id="7" name="Picture 7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9A" w14:textId="317925E7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13" w:name="HdrSec3_Title"/>
    <w:bookmarkEnd w:id="13"/>
  </w:p>
  <w:p w14:paraId="513A989B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9C" w14:textId="0FAFDBB9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14" w:name="HdrSec3_Version"/>
    <w:bookmarkEnd w:id="14"/>
  </w:p>
  <w:p w14:paraId="513A989D" w14:textId="77777777" w:rsidR="00697BA9" w:rsidRDefault="00697BA9"/>
  <w:p w14:paraId="513A989E" w14:textId="77777777" w:rsidR="00697BA9" w:rsidRDefault="00697BA9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5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A6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6" wp14:editId="513A98D7">
          <wp:extent cx="723900" cy="381000"/>
          <wp:effectExtent l="0" t="0" r="0" b="0"/>
          <wp:docPr id="8" name="Picture 8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A7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A8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A9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E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AF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8" wp14:editId="513A98D9">
          <wp:extent cx="723900" cy="381000"/>
          <wp:effectExtent l="0" t="0" r="0" b="0"/>
          <wp:docPr id="9" name="Picture 9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B0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B1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B2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3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A" wp14:editId="513A98DB">
          <wp:extent cx="723900" cy="238125"/>
          <wp:effectExtent l="0" t="0" r="0" b="0"/>
          <wp:docPr id="10" name="Picture 8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B4" w14:textId="7C1281F7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71" w:name="HdrSec4_Title"/>
    <w:bookmarkEnd w:id="71"/>
  </w:p>
  <w:p w14:paraId="513A98B5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B6" w14:textId="6D10DF6F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72" w:name="HdrSec4_Version"/>
    <w:bookmarkEnd w:id="72"/>
  </w:p>
  <w:p w14:paraId="513A98B7" w14:textId="77777777" w:rsidR="00697BA9" w:rsidRDefault="00697BA9">
    <w:pPr>
      <w:rPr>
        <w:rFonts w:ascii="Lucida Sans" w:hAnsi="Lucida Sans"/>
        <w:sz w:val="14"/>
        <w:szCs w:val="14"/>
      </w:rPr>
    </w:pPr>
  </w:p>
  <w:p w14:paraId="513A98B8" w14:textId="77777777" w:rsidR="00697BA9" w:rsidRDefault="00697BA9"/>
  <w:p w14:paraId="513A98B9" w14:textId="77777777" w:rsidR="00697BA9" w:rsidRDefault="00697BA9">
    <w:pPr>
      <w:pStyle w:val="Header"/>
    </w:pPr>
  </w:p>
  <w:p w14:paraId="513A98BA" w14:textId="77777777" w:rsidR="00697BA9" w:rsidRDefault="00697B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984F5D6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AD52CB12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right"/>
      <w:pPr>
        <w:tabs>
          <w:tab w:val="num" w:pos="360"/>
        </w:tabs>
        <w:ind w:left="0" w:firstLine="0"/>
      </w:pPr>
    </w:lvl>
    <w:lvl w:ilvl="2">
      <w:start w:val="1"/>
      <w:numFmt w:val="decimal"/>
      <w:pStyle w:val="Heading3"/>
      <w:lvlText w:val="%1.%2.%3"/>
      <w:lvlJc w:val="right"/>
      <w:pPr>
        <w:tabs>
          <w:tab w:val="num" w:pos="360"/>
        </w:tabs>
        <w:ind w:left="0" w:firstLine="0"/>
      </w:pPr>
    </w:lvl>
    <w:lvl w:ilvl="3">
      <w:start w:val="1"/>
      <w:numFmt w:val="decimal"/>
      <w:pStyle w:val="Heading4"/>
      <w:lvlText w:val="%1.%2.%3.%4"/>
      <w:lvlJc w:val="right"/>
      <w:pPr>
        <w:tabs>
          <w:tab w:val="num" w:pos="360"/>
        </w:tabs>
        <w:ind w:left="0" w:firstLine="0"/>
      </w:pPr>
    </w:lvl>
    <w:lvl w:ilvl="4">
      <w:start w:val="1"/>
      <w:numFmt w:val="decimal"/>
      <w:lvlText w:val="%1.%2.%3.%4.%5"/>
      <w:lvlJc w:val="righ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CB82AC8"/>
    <w:multiLevelType w:val="hybridMultilevel"/>
    <w:tmpl w:val="02F4B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3A2BF5"/>
    <w:multiLevelType w:val="singleLevel"/>
    <w:tmpl w:val="9B36EDA8"/>
    <w:lvl w:ilvl="0">
      <w:start w:val="1"/>
      <w:numFmt w:val="bullet"/>
      <w:pStyle w:val="ListBullet2"/>
      <w:lvlText w:val=""/>
      <w:lvlJc w:val="left"/>
      <w:pPr>
        <w:tabs>
          <w:tab w:val="num" w:pos="284"/>
        </w:tabs>
        <w:ind w:left="567" w:hanging="283"/>
      </w:pPr>
      <w:rPr>
        <w:rFonts w:ascii="Symbol" w:hAnsi="Symbol" w:hint="default"/>
      </w:rPr>
    </w:lvl>
  </w:abstractNum>
  <w:abstractNum w:abstractNumId="4">
    <w:nsid w:val="30EF093E"/>
    <w:multiLevelType w:val="hybridMultilevel"/>
    <w:tmpl w:val="8996A38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191CDE"/>
    <w:multiLevelType w:val="hybridMultilevel"/>
    <w:tmpl w:val="429604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AB70D9D"/>
    <w:multiLevelType w:val="hybridMultilevel"/>
    <w:tmpl w:val="F7B8F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A2065C"/>
    <w:multiLevelType w:val="hybridMultilevel"/>
    <w:tmpl w:val="633EE1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F3D798A"/>
    <w:multiLevelType w:val="hybridMultilevel"/>
    <w:tmpl w:val="09A67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ttachedTemplate r:id="rId1"/>
  <w:defaultTabStop w:val="283"/>
  <w:drawingGridHorizontalSpacing w:val="78"/>
  <w:drawingGridVerticalSpacing w:val="136"/>
  <w:displayHorizontalDrawingGridEvery w:val="0"/>
  <w:displayVerticalDrawingGridEvery w:val="0"/>
  <w:noPunctuationKerning/>
  <w:characterSpacingControl w:val="doNotCompress"/>
  <w:hdrShapeDefaults>
    <o:shapedefaults v:ext="edit" spidmax="7475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784"/>
    <w:rsid w:val="00056E76"/>
    <w:rsid w:val="00075C9F"/>
    <w:rsid w:val="00085BCF"/>
    <w:rsid w:val="000F0AA7"/>
    <w:rsid w:val="000F5CED"/>
    <w:rsid w:val="000F716F"/>
    <w:rsid w:val="00121AE1"/>
    <w:rsid w:val="00132887"/>
    <w:rsid w:val="00133DC7"/>
    <w:rsid w:val="00152774"/>
    <w:rsid w:val="00181581"/>
    <w:rsid w:val="00195D1C"/>
    <w:rsid w:val="001A34EF"/>
    <w:rsid w:val="001E5EB0"/>
    <w:rsid w:val="001F0DDA"/>
    <w:rsid w:val="0020431A"/>
    <w:rsid w:val="00255BAF"/>
    <w:rsid w:val="00267685"/>
    <w:rsid w:val="002D1928"/>
    <w:rsid w:val="002E0ACA"/>
    <w:rsid w:val="002F72F9"/>
    <w:rsid w:val="00341E1E"/>
    <w:rsid w:val="00372198"/>
    <w:rsid w:val="00373DAB"/>
    <w:rsid w:val="00385ADF"/>
    <w:rsid w:val="004521D6"/>
    <w:rsid w:val="00455643"/>
    <w:rsid w:val="004652A1"/>
    <w:rsid w:val="004B213C"/>
    <w:rsid w:val="004E32CD"/>
    <w:rsid w:val="004E33AB"/>
    <w:rsid w:val="00515074"/>
    <w:rsid w:val="00531321"/>
    <w:rsid w:val="00553632"/>
    <w:rsid w:val="00557909"/>
    <w:rsid w:val="005746D3"/>
    <w:rsid w:val="005B4F9E"/>
    <w:rsid w:val="005F49CD"/>
    <w:rsid w:val="00613A35"/>
    <w:rsid w:val="00642BC7"/>
    <w:rsid w:val="00643BC4"/>
    <w:rsid w:val="00674A8D"/>
    <w:rsid w:val="00697BA9"/>
    <w:rsid w:val="006E495F"/>
    <w:rsid w:val="0070205D"/>
    <w:rsid w:val="00711784"/>
    <w:rsid w:val="00817116"/>
    <w:rsid w:val="008874B1"/>
    <w:rsid w:val="008B14B8"/>
    <w:rsid w:val="008D6CDA"/>
    <w:rsid w:val="00926DC6"/>
    <w:rsid w:val="009446B4"/>
    <w:rsid w:val="009475E4"/>
    <w:rsid w:val="009720EC"/>
    <w:rsid w:val="009A747D"/>
    <w:rsid w:val="009C6C08"/>
    <w:rsid w:val="00A32025"/>
    <w:rsid w:val="00A447BD"/>
    <w:rsid w:val="00A47074"/>
    <w:rsid w:val="00B550A9"/>
    <w:rsid w:val="00BF5C92"/>
    <w:rsid w:val="00BF619C"/>
    <w:rsid w:val="00C171E1"/>
    <w:rsid w:val="00C44AE5"/>
    <w:rsid w:val="00C90044"/>
    <w:rsid w:val="00C9323F"/>
    <w:rsid w:val="00CA7A88"/>
    <w:rsid w:val="00CB721A"/>
    <w:rsid w:val="00CE5F11"/>
    <w:rsid w:val="00D22691"/>
    <w:rsid w:val="00D52CA3"/>
    <w:rsid w:val="00D53731"/>
    <w:rsid w:val="00D83560"/>
    <w:rsid w:val="00D968B9"/>
    <w:rsid w:val="00DC0B2B"/>
    <w:rsid w:val="00E77967"/>
    <w:rsid w:val="00E9052C"/>
    <w:rsid w:val="00EA6F72"/>
    <w:rsid w:val="00EC5325"/>
    <w:rsid w:val="00F00118"/>
    <w:rsid w:val="00F4506E"/>
    <w:rsid w:val="00F55151"/>
    <w:rsid w:val="00F5592B"/>
    <w:rsid w:val="00F56E06"/>
    <w:rsid w:val="00F872D8"/>
    <w:rsid w:val="00FD6651"/>
    <w:rsid w:val="00FE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4753" fillcolor="white">
      <v:fill color="white"/>
    </o:shapedefaults>
    <o:shapelayout v:ext="edit">
      <o:idmap v:ext="edit" data="1"/>
    </o:shapelayout>
  </w:shapeDefaults>
  <w:decimalSymbol w:val="."/>
  <w:listSeparator w:val=","/>
  <w14:docId w14:val="513A97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531321"/>
    <w:rPr>
      <w:rFonts w:ascii="Arial" w:hAnsi="Arial"/>
      <w:lang w:val="en-US" w:eastAsia="en-US"/>
    </w:rPr>
  </w:style>
  <w:style w:type="paragraph" w:styleId="Heading1">
    <w:name w:val="heading 1"/>
    <w:aliases w:val="Tempo Heading 1,Char"/>
    <w:basedOn w:val="Normal"/>
    <w:next w:val="Normal"/>
    <w:link w:val="Heading1Char1"/>
    <w:qFormat/>
    <w:rsid w:val="00531321"/>
    <w:pPr>
      <w:keepNext/>
      <w:pageBreakBefore/>
      <w:numPr>
        <w:numId w:val="1"/>
      </w:numPr>
      <w:tabs>
        <w:tab w:val="left" w:pos="0"/>
      </w:tabs>
      <w:spacing w:after="160"/>
      <w:ind w:hanging="357"/>
      <w:outlineLvl w:val="0"/>
    </w:pPr>
    <w:rPr>
      <w:sz w:val="24"/>
    </w:rPr>
  </w:style>
  <w:style w:type="paragraph" w:styleId="Heading2">
    <w:name w:val="heading 2"/>
    <w:aliases w:val="Tempo Heading 2"/>
    <w:basedOn w:val="Heading1"/>
    <w:next w:val="Normal"/>
    <w:link w:val="Heading2Char1"/>
    <w:qFormat/>
    <w:rsid w:val="00531321"/>
    <w:pPr>
      <w:pageBreakBefore w:val="0"/>
      <w:numPr>
        <w:ilvl w:val="1"/>
        <w:numId w:val="2"/>
      </w:numPr>
      <w:tabs>
        <w:tab w:val="clear" w:pos="0"/>
      </w:tabs>
      <w:spacing w:before="120" w:after="0"/>
      <w:outlineLvl w:val="1"/>
    </w:pPr>
    <w:rPr>
      <w:sz w:val="22"/>
    </w:rPr>
  </w:style>
  <w:style w:type="paragraph" w:styleId="Heading3">
    <w:name w:val="heading 3"/>
    <w:aliases w:val="Tempo Heading 3,Char2,Heading 3 Char Char"/>
    <w:basedOn w:val="Heading2"/>
    <w:next w:val="Normal"/>
    <w:link w:val="Heading3Char1"/>
    <w:qFormat/>
    <w:rsid w:val="00531321"/>
    <w:pPr>
      <w:numPr>
        <w:ilvl w:val="2"/>
        <w:numId w:val="3"/>
      </w:numPr>
      <w:ind w:hanging="357"/>
      <w:outlineLvl w:val="2"/>
    </w:pPr>
  </w:style>
  <w:style w:type="paragraph" w:styleId="Heading4">
    <w:name w:val="heading 4"/>
    <w:aliases w:val="Tempo Heading 4,Paragraph Text"/>
    <w:basedOn w:val="Heading3"/>
    <w:next w:val="Normal"/>
    <w:link w:val="Heading4Char1"/>
    <w:qFormat/>
    <w:rsid w:val="00531321"/>
    <w:pPr>
      <w:numPr>
        <w:ilvl w:val="3"/>
        <w:numId w:val="4"/>
      </w:numPr>
      <w:ind w:hanging="357"/>
      <w:outlineLvl w:val="3"/>
    </w:pPr>
  </w:style>
  <w:style w:type="paragraph" w:styleId="Heading5">
    <w:name w:val="heading 5"/>
    <w:aliases w:val="Tempo Heading 5"/>
    <w:basedOn w:val="Heading4"/>
    <w:next w:val="Normal"/>
    <w:link w:val="Heading5Char1"/>
    <w:qFormat/>
    <w:rsid w:val="00531321"/>
    <w:pPr>
      <w:numPr>
        <w:ilvl w:val="0"/>
        <w:numId w:val="0"/>
      </w:numPr>
      <w:tabs>
        <w:tab w:val="left" w:pos="0"/>
      </w:tabs>
      <w:ind w:hanging="357"/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531321"/>
    <w:pPr>
      <w:numPr>
        <w:ilvl w:val="0"/>
        <w:numId w:val="0"/>
      </w:numPr>
      <w:ind w:hanging="360"/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531321"/>
    <w:pPr>
      <w:numPr>
        <w:ilvl w:val="0"/>
        <w:numId w:val="0"/>
      </w:numPr>
      <w:ind w:hanging="360"/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531321"/>
    <w:pPr>
      <w:numPr>
        <w:ilvl w:val="0"/>
        <w:numId w:val="0"/>
      </w:numPr>
      <w:ind w:hanging="360"/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531321"/>
    <w:pPr>
      <w:numPr>
        <w:ilvl w:val="0"/>
        <w:numId w:val="0"/>
      </w:numPr>
      <w:ind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321"/>
    <w:rPr>
      <w:color w:val="0000FF"/>
      <w:u w:val="single"/>
    </w:rPr>
  </w:style>
  <w:style w:type="character" w:styleId="FollowedHyperlink">
    <w:name w:val="FollowedHyperlink"/>
    <w:rsid w:val="00531321"/>
    <w:rPr>
      <w:color w:val="800080"/>
      <w:u w:val="single"/>
    </w:rPr>
  </w:style>
  <w:style w:type="character" w:customStyle="1" w:styleId="Heading1Char1">
    <w:name w:val="Heading 1 Char1"/>
    <w:aliases w:val="Tempo Heading 1 Char1,Char Char1"/>
    <w:link w:val="Heading1"/>
    <w:locked/>
    <w:rsid w:val="00531321"/>
    <w:rPr>
      <w:rFonts w:ascii="Arial" w:eastAsia="Times New Roman" w:hAnsi="Arial"/>
      <w:sz w:val="24"/>
    </w:rPr>
  </w:style>
  <w:style w:type="character" w:customStyle="1" w:styleId="Heading1Char">
    <w:name w:val="Heading 1 Char"/>
    <w:aliases w:val="Tempo Heading 1 Char,Char Char"/>
    <w:locked/>
    <w:rsid w:val="00531321"/>
    <w:rPr>
      <w:rFonts w:ascii="Arial" w:eastAsia="Times New Roman" w:hAnsi="Arial" w:cs="Arial" w:hint="default"/>
      <w:sz w:val="24"/>
      <w:lang w:val="en-US" w:eastAsia="en-US"/>
    </w:rPr>
  </w:style>
  <w:style w:type="character" w:customStyle="1" w:styleId="Heading2Char1">
    <w:name w:val="Heading 2 Char1"/>
    <w:aliases w:val="Tempo Heading 2 Char1"/>
    <w:link w:val="Heading2"/>
    <w:locked/>
    <w:rsid w:val="00531321"/>
    <w:rPr>
      <w:rFonts w:ascii="Arial" w:eastAsia="Times New Roman" w:hAnsi="Arial"/>
      <w:sz w:val="22"/>
    </w:rPr>
  </w:style>
  <w:style w:type="character" w:customStyle="1" w:styleId="Heading2Char">
    <w:name w:val="Heading 2 Char"/>
    <w:aliases w:val="Tempo Heading 2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3Char1">
    <w:name w:val="Heading 3 Char1"/>
    <w:aliases w:val="Tempo Heading 3 Char1,Char2 Char1,Heading 3 Char Char Char1"/>
    <w:link w:val="Heading3"/>
    <w:locked/>
    <w:rsid w:val="00531321"/>
    <w:rPr>
      <w:rFonts w:ascii="Arial" w:eastAsia="Times New Roman" w:hAnsi="Arial"/>
      <w:sz w:val="22"/>
    </w:rPr>
  </w:style>
  <w:style w:type="character" w:customStyle="1" w:styleId="Heading3Char">
    <w:name w:val="Heading 3 Char"/>
    <w:aliases w:val="Tempo Heading 3 Char,Char2 Char,Heading 3 Char Char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4Char1">
    <w:name w:val="Heading 4 Char1"/>
    <w:aliases w:val="Tempo Heading 4 Char1,Paragraph Text Char1"/>
    <w:link w:val="Heading4"/>
    <w:locked/>
    <w:rsid w:val="00531321"/>
    <w:rPr>
      <w:rFonts w:ascii="Arial" w:eastAsia="Times New Roman" w:hAnsi="Arial"/>
      <w:sz w:val="22"/>
    </w:rPr>
  </w:style>
  <w:style w:type="character" w:customStyle="1" w:styleId="Heading4Char">
    <w:name w:val="Heading 4 Char"/>
    <w:aliases w:val="Tempo Heading 4 Char,Paragraph Text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5Char1">
    <w:name w:val="Heading 5 Char1"/>
    <w:aliases w:val="Tempo Heading 5 Char1"/>
    <w:link w:val="Heading5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5Char">
    <w:name w:val="Heading 5 Char"/>
    <w:aliases w:val="Tempo Heading 5 Char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6Char">
    <w:name w:val="Heading 6 Char"/>
    <w:link w:val="Heading6"/>
    <w:locked/>
    <w:rsid w:val="00531321"/>
    <w:rPr>
      <w:rFonts w:ascii="Cambria" w:eastAsia="Times New Roman" w:hAnsi="Cambria" w:cs="Times New Roman" w:hint="default"/>
      <w:i/>
      <w:iCs/>
      <w:color w:val="243F60"/>
      <w:lang w:val="en-US" w:eastAsia="en-US"/>
    </w:rPr>
  </w:style>
  <w:style w:type="character" w:customStyle="1" w:styleId="Heading7Char">
    <w:name w:val="Heading 7 Char"/>
    <w:link w:val="Heading7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character" w:customStyle="1" w:styleId="Heading8Char">
    <w:name w:val="Heading 8 Char"/>
    <w:link w:val="Heading8"/>
    <w:locked/>
    <w:rsid w:val="00531321"/>
    <w:rPr>
      <w:rFonts w:ascii="Cambria" w:eastAsia="Times New Roman" w:hAnsi="Cambria" w:cs="Times New Roman" w:hint="default"/>
      <w:color w:val="404040"/>
      <w:lang w:val="en-US" w:eastAsia="en-US"/>
    </w:rPr>
  </w:style>
  <w:style w:type="character" w:customStyle="1" w:styleId="Heading9Char">
    <w:name w:val="Heading 9 Char"/>
    <w:link w:val="Heading9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8874B1"/>
    <w:pPr>
      <w:tabs>
        <w:tab w:val="left" w:pos="709"/>
        <w:tab w:val="left" w:pos="1134"/>
        <w:tab w:val="right" w:leader="dot" w:pos="9000"/>
      </w:tabs>
      <w:spacing w:before="120" w:after="120"/>
      <w:ind w:left="709" w:right="709" w:hanging="709"/>
    </w:pPr>
    <w:rPr>
      <w:noProof/>
      <w:sz w:val="24"/>
    </w:rPr>
  </w:style>
  <w:style w:type="paragraph" w:styleId="TOC2">
    <w:name w:val="toc 2"/>
    <w:basedOn w:val="TOC1"/>
    <w:next w:val="Normal"/>
    <w:autoRedefine/>
    <w:uiPriority w:val="39"/>
    <w:rsid w:val="00531321"/>
    <w:pPr>
      <w:tabs>
        <w:tab w:val="clear" w:pos="709"/>
        <w:tab w:val="left" w:pos="706"/>
      </w:tabs>
      <w:spacing w:before="0" w:after="0"/>
    </w:pPr>
    <w:rPr>
      <w:sz w:val="22"/>
    </w:rPr>
  </w:style>
  <w:style w:type="paragraph" w:styleId="TOC3">
    <w:name w:val="toc 3"/>
    <w:basedOn w:val="TOC2"/>
    <w:next w:val="Normal"/>
    <w:autoRedefine/>
    <w:rsid w:val="00531321"/>
    <w:pPr>
      <w:tabs>
        <w:tab w:val="clear" w:pos="706"/>
        <w:tab w:val="left" w:pos="720"/>
      </w:tabs>
    </w:pPr>
  </w:style>
  <w:style w:type="paragraph" w:styleId="TOC4">
    <w:name w:val="toc 4"/>
    <w:basedOn w:val="TOC1"/>
    <w:next w:val="Normal"/>
    <w:autoRedefine/>
    <w:rsid w:val="00531321"/>
  </w:style>
  <w:style w:type="paragraph" w:styleId="TOC5">
    <w:name w:val="toc 5"/>
    <w:basedOn w:val="TOC1"/>
    <w:next w:val="Normal"/>
    <w:autoRedefine/>
    <w:rsid w:val="00531321"/>
    <w:pPr>
      <w:tabs>
        <w:tab w:val="clear" w:pos="709"/>
        <w:tab w:val="clear" w:pos="9000"/>
        <w:tab w:val="right" w:leader="dot" w:pos="8998"/>
      </w:tabs>
      <w:ind w:left="1134" w:right="703" w:hanging="1134"/>
    </w:pPr>
  </w:style>
  <w:style w:type="paragraph" w:styleId="TOC6">
    <w:name w:val="toc 6"/>
    <w:basedOn w:val="TOC1"/>
    <w:next w:val="Normal"/>
    <w:autoRedefine/>
    <w:rsid w:val="00531321"/>
  </w:style>
  <w:style w:type="paragraph" w:styleId="TOC7">
    <w:name w:val="toc 7"/>
    <w:basedOn w:val="TOC1"/>
    <w:next w:val="Normal"/>
    <w:autoRedefine/>
    <w:rsid w:val="00531321"/>
  </w:style>
  <w:style w:type="paragraph" w:styleId="TOC8">
    <w:name w:val="toc 8"/>
    <w:basedOn w:val="TOC1"/>
    <w:next w:val="Normal"/>
    <w:autoRedefine/>
    <w:rsid w:val="00531321"/>
  </w:style>
  <w:style w:type="paragraph" w:styleId="TOC9">
    <w:name w:val="toc 9"/>
    <w:basedOn w:val="TOC1"/>
    <w:next w:val="Normal"/>
    <w:autoRedefine/>
    <w:rsid w:val="00531321"/>
  </w:style>
  <w:style w:type="paragraph" w:styleId="FootnoteText">
    <w:name w:val="footnote text"/>
    <w:basedOn w:val="Normal"/>
    <w:link w:val="FootnoteTextChar"/>
    <w:rsid w:val="00531321"/>
  </w:style>
  <w:style w:type="character" w:customStyle="1" w:styleId="FootnoteTextChar">
    <w:name w:val="Footnote Text Char"/>
    <w:link w:val="FootnoteText"/>
    <w:locked/>
    <w:rsid w:val="00531321"/>
    <w:rPr>
      <w:rFonts w:ascii="Arial" w:hAnsi="Arial" w:cs="Arial" w:hint="default"/>
      <w:lang w:val="en-US" w:eastAsia="en-US"/>
    </w:rPr>
  </w:style>
  <w:style w:type="paragraph" w:styleId="Header">
    <w:name w:val="header"/>
    <w:basedOn w:val="Normal"/>
    <w:link w:val="HeaderChar"/>
    <w:rsid w:val="00531321"/>
    <w:rPr>
      <w:spacing w:val="26"/>
      <w:sz w:val="16"/>
    </w:rPr>
  </w:style>
  <w:style w:type="character" w:customStyle="1" w:styleId="HeaderChar">
    <w:name w:val="Header Char"/>
    <w:link w:val="Header"/>
    <w:locked/>
    <w:rsid w:val="00531321"/>
    <w:rPr>
      <w:rFonts w:ascii="Arial" w:hAnsi="Arial" w:cs="Arial" w:hint="default"/>
      <w:lang w:val="en-US" w:eastAsia="en-US"/>
    </w:rPr>
  </w:style>
  <w:style w:type="paragraph" w:styleId="Footer">
    <w:name w:val="footer"/>
    <w:basedOn w:val="Normal"/>
    <w:link w:val="FooterChar"/>
    <w:rsid w:val="00531321"/>
    <w:rPr>
      <w:spacing w:val="26"/>
      <w:sz w:val="14"/>
    </w:rPr>
  </w:style>
  <w:style w:type="character" w:customStyle="1" w:styleId="FooterChar">
    <w:name w:val="Footer Char"/>
    <w:link w:val="Footer"/>
    <w:locked/>
    <w:rsid w:val="00531321"/>
    <w:rPr>
      <w:rFonts w:ascii="Arial" w:hAnsi="Arial" w:cs="Arial" w:hint="default"/>
      <w:lang w:val="en-US" w:eastAsia="en-US"/>
    </w:rPr>
  </w:style>
  <w:style w:type="paragraph" w:styleId="ListBullet">
    <w:name w:val="List Bullet"/>
    <w:basedOn w:val="Normal"/>
    <w:rsid w:val="00531321"/>
    <w:pPr>
      <w:numPr>
        <w:numId w:val="5"/>
      </w:numPr>
    </w:pPr>
  </w:style>
  <w:style w:type="paragraph" w:styleId="ListBullet2">
    <w:name w:val="List Bullet 2"/>
    <w:basedOn w:val="Normal"/>
    <w:rsid w:val="00531321"/>
    <w:pPr>
      <w:numPr>
        <w:numId w:val="6"/>
      </w:numPr>
      <w:tabs>
        <w:tab w:val="clear" w:pos="284"/>
        <w:tab w:val="left" w:pos="567"/>
      </w:tabs>
    </w:pPr>
  </w:style>
  <w:style w:type="paragraph" w:styleId="BodyText">
    <w:name w:val="Body Text"/>
    <w:aliases w:val="Tempo Body Text"/>
    <w:basedOn w:val="Normal"/>
    <w:link w:val="BodyTextChar"/>
    <w:rsid w:val="00531321"/>
  </w:style>
  <w:style w:type="character" w:customStyle="1" w:styleId="BodyTextChar">
    <w:name w:val="Body Text Char"/>
    <w:aliases w:val="Tempo Body Text Char"/>
    <w:link w:val="BodyText"/>
    <w:locked/>
    <w:rsid w:val="00531321"/>
    <w:rPr>
      <w:rFonts w:ascii="Arial" w:hAnsi="Arial" w:cs="Arial" w:hint="default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531321"/>
    <w:pPr>
      <w:framePr w:w="4649" w:h="1247" w:hSpace="142" w:vSpace="142" w:wrap="notBeside" w:vAnchor="page" w:hAnchor="margin" w:y="3800"/>
      <w:spacing w:line="360" w:lineRule="auto"/>
    </w:pPr>
    <w:rPr>
      <w:caps/>
    </w:rPr>
  </w:style>
  <w:style w:type="character" w:customStyle="1" w:styleId="TitleChar">
    <w:name w:val="Title Char"/>
    <w:link w:val="Title"/>
    <w:locked/>
    <w:rsid w:val="00531321"/>
    <w:rPr>
      <w:rFonts w:ascii="Cambria" w:eastAsia="Times New Roman" w:hAnsi="Cambria" w:cs="Times New Roman" w:hint="default"/>
      <w:color w:val="17365D"/>
      <w:spacing w:val="5"/>
      <w:kern w:val="28"/>
      <w:sz w:val="52"/>
      <w:szCs w:val="52"/>
      <w:lang w:val="en-US" w:eastAsia="en-US"/>
    </w:rPr>
  </w:style>
  <w:style w:type="paragraph" w:styleId="BalloonText">
    <w:name w:val="Balloon Text"/>
    <w:basedOn w:val="Normal"/>
    <w:link w:val="BalloonTextChar"/>
    <w:rsid w:val="0053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531321"/>
    <w:rPr>
      <w:rFonts w:ascii="Tahoma" w:hAnsi="Tahoma" w:cs="Tahoma" w:hint="default"/>
      <w:sz w:val="16"/>
      <w:szCs w:val="16"/>
      <w:lang w:val="en-US" w:eastAsia="en-US"/>
    </w:rPr>
  </w:style>
  <w:style w:type="character" w:customStyle="1" w:styleId="NoSpacingChar">
    <w:name w:val="No Spacing Char"/>
    <w:link w:val="NoSpacing"/>
    <w:locked/>
    <w:rsid w:val="00531321"/>
    <w:rPr>
      <w:rFonts w:ascii="Calibri" w:hAnsi="Calibri"/>
      <w:sz w:val="22"/>
      <w:szCs w:val="22"/>
      <w:lang w:val="en-US" w:eastAsia="en-US" w:bidi="ar-SA"/>
    </w:rPr>
  </w:style>
  <w:style w:type="paragraph" w:styleId="NoSpacing">
    <w:name w:val="No Spacing"/>
    <w:link w:val="NoSpacingChar"/>
    <w:qFormat/>
    <w:rsid w:val="00531321"/>
    <w:rPr>
      <w:rFonts w:ascii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rsid w:val="0053132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ppendix">
    <w:name w:val="Appendix"/>
    <w:basedOn w:val="Normal"/>
    <w:next w:val="BodyText"/>
    <w:rsid w:val="00531321"/>
    <w:pPr>
      <w:keepNext/>
      <w:pageBreakBefore/>
      <w:tabs>
        <w:tab w:val="left" w:pos="1559"/>
      </w:tabs>
      <w:spacing w:after="240"/>
      <w:ind w:left="1559" w:hanging="1559"/>
    </w:pPr>
    <w:rPr>
      <w:sz w:val="24"/>
    </w:rPr>
  </w:style>
  <w:style w:type="paragraph" w:customStyle="1" w:styleId="sysCopyright">
    <w:name w:val="sys Copyright"/>
    <w:basedOn w:val="Normal"/>
    <w:rsid w:val="00531321"/>
    <w:pPr>
      <w:framePr w:hSpace="142" w:vSpace="142" w:wrap="around" w:vAnchor="page" w:hAnchor="text" w:yAlign="bottom"/>
      <w:spacing w:after="840"/>
    </w:pPr>
    <w:rPr>
      <w:noProof/>
      <w:sz w:val="16"/>
    </w:rPr>
  </w:style>
  <w:style w:type="paragraph" w:customStyle="1" w:styleId="sysDocStatistics">
    <w:name w:val="sys Doc Statistics"/>
    <w:basedOn w:val="Normal"/>
    <w:rsid w:val="00531321"/>
    <w:pPr>
      <w:framePr w:wrap="notBeside" w:vAnchor="text" w:hAnchor="text" w:y="1"/>
      <w:tabs>
        <w:tab w:val="right" w:pos="2410"/>
      </w:tabs>
      <w:ind w:left="2552" w:hanging="2552"/>
    </w:pPr>
  </w:style>
  <w:style w:type="paragraph" w:customStyle="1" w:styleId="sysDocStatisticsOwner">
    <w:name w:val="sys Doc Statistics Owner"/>
    <w:basedOn w:val="sysDocStatistics"/>
    <w:rsid w:val="00531321"/>
    <w:pPr>
      <w:framePr w:wrap="notBeside"/>
      <w:tabs>
        <w:tab w:val="left" w:pos="5670"/>
      </w:tabs>
      <w:spacing w:before="240"/>
    </w:pPr>
  </w:style>
  <w:style w:type="paragraph" w:customStyle="1" w:styleId="sysFooter2L">
    <w:name w:val="sys Footer 2 L"/>
    <w:basedOn w:val="Footer"/>
    <w:rsid w:val="00531321"/>
    <w:pPr>
      <w:framePr w:hSpace="142" w:vSpace="142" w:wrap="notBeside" w:vAnchor="text" w:hAnchor="text" w:y="1"/>
    </w:pPr>
    <w:rPr>
      <w:sz w:val="16"/>
    </w:rPr>
  </w:style>
  <w:style w:type="paragraph" w:customStyle="1" w:styleId="sysHeaders2L">
    <w:name w:val="sys Header s2 L"/>
    <w:basedOn w:val="Header"/>
    <w:rsid w:val="00531321"/>
    <w:pPr>
      <w:framePr w:wrap="around" w:vAnchor="text" w:hAnchor="text" w:y="1"/>
      <w:spacing w:before="120"/>
    </w:pPr>
  </w:style>
  <w:style w:type="paragraph" w:customStyle="1" w:styleId="sysHeaders2C">
    <w:name w:val="sys Header s2 C"/>
    <w:basedOn w:val="sysHeaders2L"/>
    <w:rsid w:val="00531321"/>
    <w:pPr>
      <w:framePr w:wrap="around" w:xAlign="center"/>
      <w:jc w:val="center"/>
    </w:pPr>
  </w:style>
  <w:style w:type="paragraph" w:customStyle="1" w:styleId="sysHeaders2R">
    <w:name w:val="sys Header s2 R"/>
    <w:basedOn w:val="sysHeaders2L"/>
    <w:rsid w:val="00531321"/>
    <w:pPr>
      <w:framePr w:wrap="around" w:xAlign="right"/>
      <w:jc w:val="right"/>
    </w:pPr>
  </w:style>
  <w:style w:type="paragraph" w:customStyle="1" w:styleId="Heading0">
    <w:name w:val="Heading 0"/>
    <w:basedOn w:val="Heading1"/>
    <w:next w:val="BodyText"/>
    <w:rsid w:val="00531321"/>
    <w:pPr>
      <w:outlineLvl w:val="9"/>
    </w:pPr>
  </w:style>
  <w:style w:type="paragraph" w:customStyle="1" w:styleId="Heading0Custno">
    <w:name w:val="Heading 0 Cust no."/>
    <w:basedOn w:val="Heading1"/>
    <w:next w:val="BodyText"/>
    <w:rsid w:val="00531321"/>
    <w:pPr>
      <w:numPr>
        <w:numId w:val="0"/>
      </w:numPr>
      <w:tabs>
        <w:tab w:val="left" w:pos="0"/>
      </w:tabs>
      <w:ind w:hanging="403"/>
    </w:pPr>
  </w:style>
  <w:style w:type="paragraph" w:customStyle="1" w:styleId="Heading1Custno">
    <w:name w:val="Heading 1 Cust no."/>
    <w:basedOn w:val="Normal"/>
    <w:next w:val="BodyText"/>
    <w:rsid w:val="00531321"/>
    <w:pPr>
      <w:keepNext/>
      <w:pageBreakBefore/>
      <w:tabs>
        <w:tab w:val="right" w:pos="-357"/>
        <w:tab w:val="left" w:pos="0"/>
      </w:tabs>
      <w:ind w:hanging="1168"/>
    </w:pPr>
    <w:rPr>
      <w:sz w:val="24"/>
    </w:rPr>
  </w:style>
  <w:style w:type="paragraph" w:customStyle="1" w:styleId="Heading2Custno">
    <w:name w:val="Heading 2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3Custno">
    <w:name w:val="Heading 3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4Custno">
    <w:name w:val="Heading 4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5Custno">
    <w:name w:val="Heading 5 Cust no."/>
    <w:basedOn w:val="Heading5"/>
    <w:next w:val="Normal"/>
    <w:rsid w:val="00531321"/>
    <w:pPr>
      <w:tabs>
        <w:tab w:val="right" w:pos="-357"/>
      </w:tabs>
      <w:ind w:hanging="1276"/>
      <w:outlineLvl w:val="9"/>
    </w:pPr>
  </w:style>
  <w:style w:type="paragraph" w:customStyle="1" w:styleId="HeadingT">
    <w:name w:val="Heading T"/>
    <w:basedOn w:val="Heading0"/>
    <w:next w:val="BodyText"/>
    <w:rsid w:val="00531321"/>
    <w:pPr>
      <w:pageBreakBefore w:val="0"/>
      <w:spacing w:before="200" w:after="80"/>
    </w:pPr>
    <w:rPr>
      <w:caps/>
      <w:spacing w:val="26"/>
      <w:sz w:val="20"/>
    </w:rPr>
  </w:style>
  <w:style w:type="paragraph" w:customStyle="1" w:styleId="Part">
    <w:name w:val="Part"/>
    <w:basedOn w:val="Heading1"/>
    <w:next w:val="BodyText"/>
    <w:rsid w:val="00531321"/>
    <w:pPr>
      <w:pageBreakBefore w:val="0"/>
      <w:numPr>
        <w:numId w:val="0"/>
      </w:numPr>
      <w:tabs>
        <w:tab w:val="num" w:pos="0"/>
      </w:tabs>
      <w:spacing w:after="240"/>
      <w:ind w:hanging="403"/>
    </w:pPr>
  </w:style>
  <w:style w:type="paragraph" w:customStyle="1" w:styleId="sysHidden">
    <w:name w:val="sys Hidden"/>
    <w:basedOn w:val="Normal"/>
    <w:rsid w:val="00531321"/>
    <w:rPr>
      <w:vanish/>
    </w:rPr>
  </w:style>
  <w:style w:type="paragraph" w:customStyle="1" w:styleId="sysHeaderField">
    <w:name w:val="sys HeaderField"/>
    <w:basedOn w:val="sysHidden"/>
    <w:rsid w:val="00531321"/>
  </w:style>
  <w:style w:type="paragraph" w:customStyle="1" w:styleId="sysPageOfPages">
    <w:name w:val="sys PageOfPages"/>
    <w:basedOn w:val="sysHidden"/>
    <w:rsid w:val="00531321"/>
  </w:style>
  <w:style w:type="paragraph" w:customStyle="1" w:styleId="sysClass">
    <w:name w:val="sys Class"/>
    <w:basedOn w:val="Normal"/>
    <w:rsid w:val="00531321"/>
    <w:pPr>
      <w:framePr w:w="3969" w:hSpace="181" w:wrap="notBeside" w:vAnchor="page" w:hAnchor="text" w:y="1231"/>
    </w:pPr>
    <w:rPr>
      <w:caps/>
      <w:spacing w:val="5"/>
    </w:rPr>
  </w:style>
  <w:style w:type="paragraph" w:customStyle="1" w:styleId="sysWordMark">
    <w:name w:val="sys WordMark"/>
    <w:basedOn w:val="Normal"/>
    <w:rsid w:val="00531321"/>
    <w:pPr>
      <w:framePr w:w="1134" w:hSpace="142" w:vSpace="142" w:wrap="around" w:vAnchor="page" w:hAnchor="text" w:xAlign="right" w:y="852"/>
    </w:pPr>
  </w:style>
  <w:style w:type="paragraph" w:customStyle="1" w:styleId="Titlecd">
    <w:name w:val="Title cd"/>
    <w:basedOn w:val="Title"/>
    <w:rsid w:val="00531321"/>
    <w:pPr>
      <w:framePr w:w="0" w:hRule="auto" w:wrap="notBeside" w:y="2813"/>
    </w:pPr>
  </w:style>
  <w:style w:type="paragraph" w:customStyle="1" w:styleId="sysFooter2">
    <w:name w:val="sys Footer 2"/>
    <w:basedOn w:val="Footer"/>
    <w:rsid w:val="00531321"/>
    <w:rPr>
      <w:sz w:val="16"/>
    </w:rPr>
  </w:style>
  <w:style w:type="paragraph" w:customStyle="1" w:styleId="sysFooter2C">
    <w:name w:val="sys Footer 2 C"/>
    <w:basedOn w:val="sysFooter2L"/>
    <w:rsid w:val="00531321"/>
    <w:pPr>
      <w:framePr w:wrap="notBeside" w:xAlign="center"/>
    </w:pPr>
  </w:style>
  <w:style w:type="paragraph" w:customStyle="1" w:styleId="sysFooter2R">
    <w:name w:val="sys Footer 2 R"/>
    <w:basedOn w:val="sysFooter2L"/>
    <w:rsid w:val="00531321"/>
    <w:pPr>
      <w:framePr w:wrap="notBeside" w:xAlign="right"/>
    </w:pPr>
  </w:style>
  <w:style w:type="paragraph" w:customStyle="1" w:styleId="sysFooter2Line">
    <w:name w:val="sys Footer 2 Line"/>
    <w:basedOn w:val="sysFooter2"/>
    <w:rsid w:val="00531321"/>
    <w:pPr>
      <w:pBdr>
        <w:bottom w:val="single" w:sz="6" w:space="1" w:color="auto"/>
      </w:pBdr>
      <w:spacing w:after="60"/>
    </w:pPr>
  </w:style>
  <w:style w:type="paragraph" w:customStyle="1" w:styleId="sysMAT">
    <w:name w:val="sys MAT"/>
    <w:basedOn w:val="sysCopyright"/>
    <w:rsid w:val="00531321"/>
    <w:pPr>
      <w:framePr w:wrap="around"/>
      <w:spacing w:after="600"/>
    </w:pPr>
  </w:style>
  <w:style w:type="paragraph" w:customStyle="1" w:styleId="sysLbl">
    <w:name w:val="sys Lbl"/>
    <w:basedOn w:val="Normal"/>
    <w:rsid w:val="00531321"/>
    <w:rPr>
      <w:smallCaps/>
    </w:rPr>
  </w:style>
  <w:style w:type="paragraph" w:customStyle="1" w:styleId="sysHeaderLinebelow">
    <w:name w:val="sys Header Line below"/>
    <w:basedOn w:val="Header"/>
    <w:rsid w:val="00531321"/>
    <w:pPr>
      <w:pBdr>
        <w:bottom w:val="single" w:sz="4" w:space="1" w:color="auto"/>
      </w:pBdr>
    </w:pPr>
  </w:style>
  <w:style w:type="paragraph" w:customStyle="1" w:styleId="sysMATHeader">
    <w:name w:val="sys MAT Header"/>
    <w:basedOn w:val="Normal"/>
    <w:rsid w:val="00531321"/>
    <w:rPr>
      <w:color w:val="FFFFFF"/>
    </w:rPr>
  </w:style>
  <w:style w:type="paragraph" w:customStyle="1" w:styleId="sysMATText">
    <w:name w:val="sys MAT Text"/>
    <w:basedOn w:val="Normal"/>
    <w:rsid w:val="00531321"/>
    <w:rPr>
      <w:sz w:val="18"/>
    </w:rPr>
  </w:style>
  <w:style w:type="paragraph" w:customStyle="1" w:styleId="Company">
    <w:name w:val="Company"/>
    <w:basedOn w:val="Normal"/>
    <w:rsid w:val="00531321"/>
    <w:pPr>
      <w:spacing w:before="240" w:after="240"/>
    </w:pPr>
    <w:rPr>
      <w:caps/>
    </w:rPr>
  </w:style>
  <w:style w:type="paragraph" w:customStyle="1" w:styleId="TableHeader">
    <w:name w:val="Table Header"/>
    <w:basedOn w:val="Normal"/>
    <w:next w:val="Normal"/>
    <w:rsid w:val="00531321"/>
    <w:pPr>
      <w:keepLines/>
      <w:tabs>
        <w:tab w:val="left" w:pos="2705"/>
      </w:tabs>
      <w:spacing w:before="60" w:after="60"/>
    </w:pPr>
    <w:rPr>
      <w:color w:val="FFFFFF"/>
    </w:rPr>
  </w:style>
  <w:style w:type="paragraph" w:customStyle="1" w:styleId="TableText">
    <w:name w:val="Table Text"/>
    <w:basedOn w:val="Normal"/>
    <w:rsid w:val="00531321"/>
    <w:pPr>
      <w:keepLines/>
      <w:spacing w:before="60" w:after="60"/>
    </w:pPr>
  </w:style>
  <w:style w:type="paragraph" w:customStyle="1" w:styleId="Table">
    <w:name w:val="Table"/>
    <w:basedOn w:val="Normal"/>
    <w:rsid w:val="00531321"/>
    <w:pPr>
      <w:spacing w:before="20" w:after="20"/>
    </w:pPr>
    <w:rPr>
      <w:rFonts w:ascii="Lucida Sans" w:hAnsi="Lucida Sans"/>
      <w:sz w:val="16"/>
    </w:rPr>
  </w:style>
  <w:style w:type="character" w:styleId="FootnoteReference">
    <w:name w:val="footnote reference"/>
    <w:rsid w:val="00531321"/>
    <w:rPr>
      <w:vertAlign w:val="superscript"/>
    </w:rPr>
  </w:style>
  <w:style w:type="character" w:styleId="PageNumber">
    <w:name w:val="page number"/>
    <w:rsid w:val="00531321"/>
    <w:rPr>
      <w:rFonts w:ascii="Arial" w:hAnsi="Arial" w:cs="Arial" w:hint="default"/>
      <w:sz w:val="16"/>
      <w:vertAlign w:val="baseline"/>
    </w:rPr>
  </w:style>
  <w:style w:type="character" w:styleId="PlaceholderText">
    <w:name w:val="Placeholder Text"/>
    <w:rsid w:val="00531321"/>
    <w:rPr>
      <w:rFonts w:ascii="Times New Roman" w:hAnsi="Times New Roman" w:cs="Times New Roman" w:hint="default"/>
      <w:color w:val="808080"/>
    </w:rPr>
  </w:style>
  <w:style w:type="character" w:customStyle="1" w:styleId="sysDocStatisticslbl">
    <w:name w:val="sys Doc Statistics lbl"/>
    <w:rsid w:val="00531321"/>
    <w:rPr>
      <w:smallCaps/>
    </w:rPr>
  </w:style>
  <w:style w:type="character" w:customStyle="1" w:styleId="smallcaps">
    <w:name w:val="small caps"/>
    <w:rsid w:val="00531321"/>
    <w:rPr>
      <w:smallCaps/>
    </w:rPr>
  </w:style>
  <w:style w:type="character" w:styleId="CommentReference">
    <w:name w:val="annotation reference"/>
    <w:basedOn w:val="DefaultParagraphFont"/>
    <w:rsid w:val="009475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75E4"/>
  </w:style>
  <w:style w:type="character" w:customStyle="1" w:styleId="CommentTextChar">
    <w:name w:val="Comment Text Char"/>
    <w:basedOn w:val="DefaultParagraphFont"/>
    <w:link w:val="CommentText"/>
    <w:rsid w:val="009475E4"/>
    <w:rPr>
      <w:rFonts w:ascii="Arial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75E4"/>
    <w:rPr>
      <w:rFonts w:ascii="Arial" w:hAnsi="Arial"/>
      <w:b/>
      <w:bCs/>
      <w:lang w:val="en-US" w:eastAsia="en-US"/>
    </w:rPr>
  </w:style>
  <w:style w:type="character" w:customStyle="1" w:styleId="Style3">
    <w:name w:val="Style3"/>
    <w:basedOn w:val="DefaultParagraphFont"/>
    <w:uiPriority w:val="1"/>
    <w:rsid w:val="009475E4"/>
    <w:rPr>
      <w:rFonts w:ascii="Lucida Sans" w:hAnsi="Lucida Sans" w:hint="default"/>
      <w:sz w:val="16"/>
    </w:rPr>
  </w:style>
  <w:style w:type="paragraph" w:styleId="Revision">
    <w:name w:val="Revision"/>
    <w:hidden/>
    <w:rsid w:val="009475E4"/>
    <w:rPr>
      <w:rFonts w:ascii="Arial" w:hAnsi="Arial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531321"/>
    <w:rPr>
      <w:rFonts w:ascii="Arial" w:hAnsi="Arial"/>
      <w:lang w:val="en-US" w:eastAsia="en-US"/>
    </w:rPr>
  </w:style>
  <w:style w:type="paragraph" w:styleId="Heading1">
    <w:name w:val="heading 1"/>
    <w:aliases w:val="Tempo Heading 1,Char"/>
    <w:basedOn w:val="Normal"/>
    <w:next w:val="Normal"/>
    <w:link w:val="Heading1Char1"/>
    <w:qFormat/>
    <w:rsid w:val="00531321"/>
    <w:pPr>
      <w:keepNext/>
      <w:pageBreakBefore/>
      <w:numPr>
        <w:numId w:val="1"/>
      </w:numPr>
      <w:tabs>
        <w:tab w:val="left" w:pos="0"/>
      </w:tabs>
      <w:spacing w:after="160"/>
      <w:ind w:hanging="357"/>
      <w:outlineLvl w:val="0"/>
    </w:pPr>
    <w:rPr>
      <w:sz w:val="24"/>
    </w:rPr>
  </w:style>
  <w:style w:type="paragraph" w:styleId="Heading2">
    <w:name w:val="heading 2"/>
    <w:aliases w:val="Tempo Heading 2"/>
    <w:basedOn w:val="Heading1"/>
    <w:next w:val="Normal"/>
    <w:link w:val="Heading2Char1"/>
    <w:qFormat/>
    <w:rsid w:val="00531321"/>
    <w:pPr>
      <w:pageBreakBefore w:val="0"/>
      <w:numPr>
        <w:ilvl w:val="1"/>
        <w:numId w:val="2"/>
      </w:numPr>
      <w:tabs>
        <w:tab w:val="clear" w:pos="0"/>
      </w:tabs>
      <w:spacing w:before="120" w:after="0"/>
      <w:outlineLvl w:val="1"/>
    </w:pPr>
    <w:rPr>
      <w:sz w:val="22"/>
    </w:rPr>
  </w:style>
  <w:style w:type="paragraph" w:styleId="Heading3">
    <w:name w:val="heading 3"/>
    <w:aliases w:val="Tempo Heading 3,Char2,Heading 3 Char Char"/>
    <w:basedOn w:val="Heading2"/>
    <w:next w:val="Normal"/>
    <w:link w:val="Heading3Char1"/>
    <w:qFormat/>
    <w:rsid w:val="00531321"/>
    <w:pPr>
      <w:numPr>
        <w:ilvl w:val="2"/>
        <w:numId w:val="3"/>
      </w:numPr>
      <w:ind w:hanging="357"/>
      <w:outlineLvl w:val="2"/>
    </w:pPr>
  </w:style>
  <w:style w:type="paragraph" w:styleId="Heading4">
    <w:name w:val="heading 4"/>
    <w:aliases w:val="Tempo Heading 4,Paragraph Text"/>
    <w:basedOn w:val="Heading3"/>
    <w:next w:val="Normal"/>
    <w:link w:val="Heading4Char1"/>
    <w:qFormat/>
    <w:rsid w:val="00531321"/>
    <w:pPr>
      <w:numPr>
        <w:ilvl w:val="3"/>
        <w:numId w:val="4"/>
      </w:numPr>
      <w:ind w:hanging="357"/>
      <w:outlineLvl w:val="3"/>
    </w:pPr>
  </w:style>
  <w:style w:type="paragraph" w:styleId="Heading5">
    <w:name w:val="heading 5"/>
    <w:aliases w:val="Tempo Heading 5"/>
    <w:basedOn w:val="Heading4"/>
    <w:next w:val="Normal"/>
    <w:link w:val="Heading5Char1"/>
    <w:qFormat/>
    <w:rsid w:val="00531321"/>
    <w:pPr>
      <w:numPr>
        <w:ilvl w:val="0"/>
        <w:numId w:val="0"/>
      </w:numPr>
      <w:tabs>
        <w:tab w:val="left" w:pos="0"/>
      </w:tabs>
      <w:ind w:hanging="357"/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531321"/>
    <w:pPr>
      <w:numPr>
        <w:ilvl w:val="0"/>
        <w:numId w:val="0"/>
      </w:numPr>
      <w:ind w:hanging="360"/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531321"/>
    <w:pPr>
      <w:numPr>
        <w:ilvl w:val="0"/>
        <w:numId w:val="0"/>
      </w:numPr>
      <w:ind w:hanging="360"/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531321"/>
    <w:pPr>
      <w:numPr>
        <w:ilvl w:val="0"/>
        <w:numId w:val="0"/>
      </w:numPr>
      <w:ind w:hanging="360"/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531321"/>
    <w:pPr>
      <w:numPr>
        <w:ilvl w:val="0"/>
        <w:numId w:val="0"/>
      </w:numPr>
      <w:ind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321"/>
    <w:rPr>
      <w:color w:val="0000FF"/>
      <w:u w:val="single"/>
    </w:rPr>
  </w:style>
  <w:style w:type="character" w:styleId="FollowedHyperlink">
    <w:name w:val="FollowedHyperlink"/>
    <w:rsid w:val="00531321"/>
    <w:rPr>
      <w:color w:val="800080"/>
      <w:u w:val="single"/>
    </w:rPr>
  </w:style>
  <w:style w:type="character" w:customStyle="1" w:styleId="Heading1Char1">
    <w:name w:val="Heading 1 Char1"/>
    <w:aliases w:val="Tempo Heading 1 Char1,Char Char1"/>
    <w:link w:val="Heading1"/>
    <w:locked/>
    <w:rsid w:val="00531321"/>
    <w:rPr>
      <w:rFonts w:ascii="Arial" w:eastAsia="Times New Roman" w:hAnsi="Arial"/>
      <w:sz w:val="24"/>
    </w:rPr>
  </w:style>
  <w:style w:type="character" w:customStyle="1" w:styleId="Heading1Char">
    <w:name w:val="Heading 1 Char"/>
    <w:aliases w:val="Tempo Heading 1 Char,Char Char"/>
    <w:locked/>
    <w:rsid w:val="00531321"/>
    <w:rPr>
      <w:rFonts w:ascii="Arial" w:eastAsia="Times New Roman" w:hAnsi="Arial" w:cs="Arial" w:hint="default"/>
      <w:sz w:val="24"/>
      <w:lang w:val="en-US" w:eastAsia="en-US"/>
    </w:rPr>
  </w:style>
  <w:style w:type="character" w:customStyle="1" w:styleId="Heading2Char1">
    <w:name w:val="Heading 2 Char1"/>
    <w:aliases w:val="Tempo Heading 2 Char1"/>
    <w:link w:val="Heading2"/>
    <w:locked/>
    <w:rsid w:val="00531321"/>
    <w:rPr>
      <w:rFonts w:ascii="Arial" w:eastAsia="Times New Roman" w:hAnsi="Arial"/>
      <w:sz w:val="22"/>
    </w:rPr>
  </w:style>
  <w:style w:type="character" w:customStyle="1" w:styleId="Heading2Char">
    <w:name w:val="Heading 2 Char"/>
    <w:aliases w:val="Tempo Heading 2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3Char1">
    <w:name w:val="Heading 3 Char1"/>
    <w:aliases w:val="Tempo Heading 3 Char1,Char2 Char1,Heading 3 Char Char Char1"/>
    <w:link w:val="Heading3"/>
    <w:locked/>
    <w:rsid w:val="00531321"/>
    <w:rPr>
      <w:rFonts w:ascii="Arial" w:eastAsia="Times New Roman" w:hAnsi="Arial"/>
      <w:sz w:val="22"/>
    </w:rPr>
  </w:style>
  <w:style w:type="character" w:customStyle="1" w:styleId="Heading3Char">
    <w:name w:val="Heading 3 Char"/>
    <w:aliases w:val="Tempo Heading 3 Char,Char2 Char,Heading 3 Char Char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4Char1">
    <w:name w:val="Heading 4 Char1"/>
    <w:aliases w:val="Tempo Heading 4 Char1,Paragraph Text Char1"/>
    <w:link w:val="Heading4"/>
    <w:locked/>
    <w:rsid w:val="00531321"/>
    <w:rPr>
      <w:rFonts w:ascii="Arial" w:eastAsia="Times New Roman" w:hAnsi="Arial"/>
      <w:sz w:val="22"/>
    </w:rPr>
  </w:style>
  <w:style w:type="character" w:customStyle="1" w:styleId="Heading4Char">
    <w:name w:val="Heading 4 Char"/>
    <w:aliases w:val="Tempo Heading 4 Char,Paragraph Text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5Char1">
    <w:name w:val="Heading 5 Char1"/>
    <w:aliases w:val="Tempo Heading 5 Char1"/>
    <w:link w:val="Heading5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5Char">
    <w:name w:val="Heading 5 Char"/>
    <w:aliases w:val="Tempo Heading 5 Char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6Char">
    <w:name w:val="Heading 6 Char"/>
    <w:link w:val="Heading6"/>
    <w:locked/>
    <w:rsid w:val="00531321"/>
    <w:rPr>
      <w:rFonts w:ascii="Cambria" w:eastAsia="Times New Roman" w:hAnsi="Cambria" w:cs="Times New Roman" w:hint="default"/>
      <w:i/>
      <w:iCs/>
      <w:color w:val="243F60"/>
      <w:lang w:val="en-US" w:eastAsia="en-US"/>
    </w:rPr>
  </w:style>
  <w:style w:type="character" w:customStyle="1" w:styleId="Heading7Char">
    <w:name w:val="Heading 7 Char"/>
    <w:link w:val="Heading7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character" w:customStyle="1" w:styleId="Heading8Char">
    <w:name w:val="Heading 8 Char"/>
    <w:link w:val="Heading8"/>
    <w:locked/>
    <w:rsid w:val="00531321"/>
    <w:rPr>
      <w:rFonts w:ascii="Cambria" w:eastAsia="Times New Roman" w:hAnsi="Cambria" w:cs="Times New Roman" w:hint="default"/>
      <w:color w:val="404040"/>
      <w:lang w:val="en-US" w:eastAsia="en-US"/>
    </w:rPr>
  </w:style>
  <w:style w:type="character" w:customStyle="1" w:styleId="Heading9Char">
    <w:name w:val="Heading 9 Char"/>
    <w:link w:val="Heading9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8874B1"/>
    <w:pPr>
      <w:tabs>
        <w:tab w:val="left" w:pos="709"/>
        <w:tab w:val="left" w:pos="1134"/>
        <w:tab w:val="right" w:leader="dot" w:pos="9000"/>
      </w:tabs>
      <w:spacing w:before="120" w:after="120"/>
      <w:ind w:left="709" w:right="709" w:hanging="709"/>
    </w:pPr>
    <w:rPr>
      <w:noProof/>
      <w:sz w:val="24"/>
    </w:rPr>
  </w:style>
  <w:style w:type="paragraph" w:styleId="TOC2">
    <w:name w:val="toc 2"/>
    <w:basedOn w:val="TOC1"/>
    <w:next w:val="Normal"/>
    <w:autoRedefine/>
    <w:uiPriority w:val="39"/>
    <w:rsid w:val="00531321"/>
    <w:pPr>
      <w:tabs>
        <w:tab w:val="clear" w:pos="709"/>
        <w:tab w:val="left" w:pos="706"/>
      </w:tabs>
      <w:spacing w:before="0" w:after="0"/>
    </w:pPr>
    <w:rPr>
      <w:sz w:val="22"/>
    </w:rPr>
  </w:style>
  <w:style w:type="paragraph" w:styleId="TOC3">
    <w:name w:val="toc 3"/>
    <w:basedOn w:val="TOC2"/>
    <w:next w:val="Normal"/>
    <w:autoRedefine/>
    <w:rsid w:val="00531321"/>
    <w:pPr>
      <w:tabs>
        <w:tab w:val="clear" w:pos="706"/>
        <w:tab w:val="left" w:pos="720"/>
      </w:tabs>
    </w:pPr>
  </w:style>
  <w:style w:type="paragraph" w:styleId="TOC4">
    <w:name w:val="toc 4"/>
    <w:basedOn w:val="TOC1"/>
    <w:next w:val="Normal"/>
    <w:autoRedefine/>
    <w:rsid w:val="00531321"/>
  </w:style>
  <w:style w:type="paragraph" w:styleId="TOC5">
    <w:name w:val="toc 5"/>
    <w:basedOn w:val="TOC1"/>
    <w:next w:val="Normal"/>
    <w:autoRedefine/>
    <w:rsid w:val="00531321"/>
    <w:pPr>
      <w:tabs>
        <w:tab w:val="clear" w:pos="709"/>
        <w:tab w:val="clear" w:pos="9000"/>
        <w:tab w:val="right" w:leader="dot" w:pos="8998"/>
      </w:tabs>
      <w:ind w:left="1134" w:right="703" w:hanging="1134"/>
    </w:pPr>
  </w:style>
  <w:style w:type="paragraph" w:styleId="TOC6">
    <w:name w:val="toc 6"/>
    <w:basedOn w:val="TOC1"/>
    <w:next w:val="Normal"/>
    <w:autoRedefine/>
    <w:rsid w:val="00531321"/>
  </w:style>
  <w:style w:type="paragraph" w:styleId="TOC7">
    <w:name w:val="toc 7"/>
    <w:basedOn w:val="TOC1"/>
    <w:next w:val="Normal"/>
    <w:autoRedefine/>
    <w:rsid w:val="00531321"/>
  </w:style>
  <w:style w:type="paragraph" w:styleId="TOC8">
    <w:name w:val="toc 8"/>
    <w:basedOn w:val="TOC1"/>
    <w:next w:val="Normal"/>
    <w:autoRedefine/>
    <w:rsid w:val="00531321"/>
  </w:style>
  <w:style w:type="paragraph" w:styleId="TOC9">
    <w:name w:val="toc 9"/>
    <w:basedOn w:val="TOC1"/>
    <w:next w:val="Normal"/>
    <w:autoRedefine/>
    <w:rsid w:val="00531321"/>
  </w:style>
  <w:style w:type="paragraph" w:styleId="FootnoteText">
    <w:name w:val="footnote text"/>
    <w:basedOn w:val="Normal"/>
    <w:link w:val="FootnoteTextChar"/>
    <w:rsid w:val="00531321"/>
  </w:style>
  <w:style w:type="character" w:customStyle="1" w:styleId="FootnoteTextChar">
    <w:name w:val="Footnote Text Char"/>
    <w:link w:val="FootnoteText"/>
    <w:locked/>
    <w:rsid w:val="00531321"/>
    <w:rPr>
      <w:rFonts w:ascii="Arial" w:hAnsi="Arial" w:cs="Arial" w:hint="default"/>
      <w:lang w:val="en-US" w:eastAsia="en-US"/>
    </w:rPr>
  </w:style>
  <w:style w:type="paragraph" w:styleId="Header">
    <w:name w:val="header"/>
    <w:basedOn w:val="Normal"/>
    <w:link w:val="HeaderChar"/>
    <w:rsid w:val="00531321"/>
    <w:rPr>
      <w:spacing w:val="26"/>
      <w:sz w:val="16"/>
    </w:rPr>
  </w:style>
  <w:style w:type="character" w:customStyle="1" w:styleId="HeaderChar">
    <w:name w:val="Header Char"/>
    <w:link w:val="Header"/>
    <w:locked/>
    <w:rsid w:val="00531321"/>
    <w:rPr>
      <w:rFonts w:ascii="Arial" w:hAnsi="Arial" w:cs="Arial" w:hint="default"/>
      <w:lang w:val="en-US" w:eastAsia="en-US"/>
    </w:rPr>
  </w:style>
  <w:style w:type="paragraph" w:styleId="Footer">
    <w:name w:val="footer"/>
    <w:basedOn w:val="Normal"/>
    <w:link w:val="FooterChar"/>
    <w:rsid w:val="00531321"/>
    <w:rPr>
      <w:spacing w:val="26"/>
      <w:sz w:val="14"/>
    </w:rPr>
  </w:style>
  <w:style w:type="character" w:customStyle="1" w:styleId="FooterChar">
    <w:name w:val="Footer Char"/>
    <w:link w:val="Footer"/>
    <w:locked/>
    <w:rsid w:val="00531321"/>
    <w:rPr>
      <w:rFonts w:ascii="Arial" w:hAnsi="Arial" w:cs="Arial" w:hint="default"/>
      <w:lang w:val="en-US" w:eastAsia="en-US"/>
    </w:rPr>
  </w:style>
  <w:style w:type="paragraph" w:styleId="ListBullet">
    <w:name w:val="List Bullet"/>
    <w:basedOn w:val="Normal"/>
    <w:rsid w:val="00531321"/>
    <w:pPr>
      <w:numPr>
        <w:numId w:val="5"/>
      </w:numPr>
    </w:pPr>
  </w:style>
  <w:style w:type="paragraph" w:styleId="ListBullet2">
    <w:name w:val="List Bullet 2"/>
    <w:basedOn w:val="Normal"/>
    <w:rsid w:val="00531321"/>
    <w:pPr>
      <w:numPr>
        <w:numId w:val="6"/>
      </w:numPr>
      <w:tabs>
        <w:tab w:val="clear" w:pos="284"/>
        <w:tab w:val="left" w:pos="567"/>
      </w:tabs>
    </w:pPr>
  </w:style>
  <w:style w:type="paragraph" w:styleId="BodyText">
    <w:name w:val="Body Text"/>
    <w:aliases w:val="Tempo Body Text"/>
    <w:basedOn w:val="Normal"/>
    <w:link w:val="BodyTextChar"/>
    <w:rsid w:val="00531321"/>
  </w:style>
  <w:style w:type="character" w:customStyle="1" w:styleId="BodyTextChar">
    <w:name w:val="Body Text Char"/>
    <w:aliases w:val="Tempo Body Text Char"/>
    <w:link w:val="BodyText"/>
    <w:locked/>
    <w:rsid w:val="00531321"/>
    <w:rPr>
      <w:rFonts w:ascii="Arial" w:hAnsi="Arial" w:cs="Arial" w:hint="default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531321"/>
    <w:pPr>
      <w:framePr w:w="4649" w:h="1247" w:hSpace="142" w:vSpace="142" w:wrap="notBeside" w:vAnchor="page" w:hAnchor="margin" w:y="3800"/>
      <w:spacing w:line="360" w:lineRule="auto"/>
    </w:pPr>
    <w:rPr>
      <w:caps/>
    </w:rPr>
  </w:style>
  <w:style w:type="character" w:customStyle="1" w:styleId="TitleChar">
    <w:name w:val="Title Char"/>
    <w:link w:val="Title"/>
    <w:locked/>
    <w:rsid w:val="00531321"/>
    <w:rPr>
      <w:rFonts w:ascii="Cambria" w:eastAsia="Times New Roman" w:hAnsi="Cambria" w:cs="Times New Roman" w:hint="default"/>
      <w:color w:val="17365D"/>
      <w:spacing w:val="5"/>
      <w:kern w:val="28"/>
      <w:sz w:val="52"/>
      <w:szCs w:val="52"/>
      <w:lang w:val="en-US" w:eastAsia="en-US"/>
    </w:rPr>
  </w:style>
  <w:style w:type="paragraph" w:styleId="BalloonText">
    <w:name w:val="Balloon Text"/>
    <w:basedOn w:val="Normal"/>
    <w:link w:val="BalloonTextChar"/>
    <w:rsid w:val="0053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531321"/>
    <w:rPr>
      <w:rFonts w:ascii="Tahoma" w:hAnsi="Tahoma" w:cs="Tahoma" w:hint="default"/>
      <w:sz w:val="16"/>
      <w:szCs w:val="16"/>
      <w:lang w:val="en-US" w:eastAsia="en-US"/>
    </w:rPr>
  </w:style>
  <w:style w:type="character" w:customStyle="1" w:styleId="NoSpacingChar">
    <w:name w:val="No Spacing Char"/>
    <w:link w:val="NoSpacing"/>
    <w:locked/>
    <w:rsid w:val="00531321"/>
    <w:rPr>
      <w:rFonts w:ascii="Calibri" w:hAnsi="Calibri"/>
      <w:sz w:val="22"/>
      <w:szCs w:val="22"/>
      <w:lang w:val="en-US" w:eastAsia="en-US" w:bidi="ar-SA"/>
    </w:rPr>
  </w:style>
  <w:style w:type="paragraph" w:styleId="NoSpacing">
    <w:name w:val="No Spacing"/>
    <w:link w:val="NoSpacingChar"/>
    <w:qFormat/>
    <w:rsid w:val="00531321"/>
    <w:rPr>
      <w:rFonts w:ascii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rsid w:val="0053132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ppendix">
    <w:name w:val="Appendix"/>
    <w:basedOn w:val="Normal"/>
    <w:next w:val="BodyText"/>
    <w:rsid w:val="00531321"/>
    <w:pPr>
      <w:keepNext/>
      <w:pageBreakBefore/>
      <w:tabs>
        <w:tab w:val="left" w:pos="1559"/>
      </w:tabs>
      <w:spacing w:after="240"/>
      <w:ind w:left="1559" w:hanging="1559"/>
    </w:pPr>
    <w:rPr>
      <w:sz w:val="24"/>
    </w:rPr>
  </w:style>
  <w:style w:type="paragraph" w:customStyle="1" w:styleId="sysCopyright">
    <w:name w:val="sys Copyright"/>
    <w:basedOn w:val="Normal"/>
    <w:rsid w:val="00531321"/>
    <w:pPr>
      <w:framePr w:hSpace="142" w:vSpace="142" w:wrap="around" w:vAnchor="page" w:hAnchor="text" w:yAlign="bottom"/>
      <w:spacing w:after="840"/>
    </w:pPr>
    <w:rPr>
      <w:noProof/>
      <w:sz w:val="16"/>
    </w:rPr>
  </w:style>
  <w:style w:type="paragraph" w:customStyle="1" w:styleId="sysDocStatistics">
    <w:name w:val="sys Doc Statistics"/>
    <w:basedOn w:val="Normal"/>
    <w:rsid w:val="00531321"/>
    <w:pPr>
      <w:framePr w:wrap="notBeside" w:vAnchor="text" w:hAnchor="text" w:y="1"/>
      <w:tabs>
        <w:tab w:val="right" w:pos="2410"/>
      </w:tabs>
      <w:ind w:left="2552" w:hanging="2552"/>
    </w:pPr>
  </w:style>
  <w:style w:type="paragraph" w:customStyle="1" w:styleId="sysDocStatisticsOwner">
    <w:name w:val="sys Doc Statistics Owner"/>
    <w:basedOn w:val="sysDocStatistics"/>
    <w:rsid w:val="00531321"/>
    <w:pPr>
      <w:framePr w:wrap="notBeside"/>
      <w:tabs>
        <w:tab w:val="left" w:pos="5670"/>
      </w:tabs>
      <w:spacing w:before="240"/>
    </w:pPr>
  </w:style>
  <w:style w:type="paragraph" w:customStyle="1" w:styleId="sysFooter2L">
    <w:name w:val="sys Footer 2 L"/>
    <w:basedOn w:val="Footer"/>
    <w:rsid w:val="00531321"/>
    <w:pPr>
      <w:framePr w:hSpace="142" w:vSpace="142" w:wrap="notBeside" w:vAnchor="text" w:hAnchor="text" w:y="1"/>
    </w:pPr>
    <w:rPr>
      <w:sz w:val="16"/>
    </w:rPr>
  </w:style>
  <w:style w:type="paragraph" w:customStyle="1" w:styleId="sysHeaders2L">
    <w:name w:val="sys Header s2 L"/>
    <w:basedOn w:val="Header"/>
    <w:rsid w:val="00531321"/>
    <w:pPr>
      <w:framePr w:wrap="around" w:vAnchor="text" w:hAnchor="text" w:y="1"/>
      <w:spacing w:before="120"/>
    </w:pPr>
  </w:style>
  <w:style w:type="paragraph" w:customStyle="1" w:styleId="sysHeaders2C">
    <w:name w:val="sys Header s2 C"/>
    <w:basedOn w:val="sysHeaders2L"/>
    <w:rsid w:val="00531321"/>
    <w:pPr>
      <w:framePr w:wrap="around" w:xAlign="center"/>
      <w:jc w:val="center"/>
    </w:pPr>
  </w:style>
  <w:style w:type="paragraph" w:customStyle="1" w:styleId="sysHeaders2R">
    <w:name w:val="sys Header s2 R"/>
    <w:basedOn w:val="sysHeaders2L"/>
    <w:rsid w:val="00531321"/>
    <w:pPr>
      <w:framePr w:wrap="around" w:xAlign="right"/>
      <w:jc w:val="right"/>
    </w:pPr>
  </w:style>
  <w:style w:type="paragraph" w:customStyle="1" w:styleId="Heading0">
    <w:name w:val="Heading 0"/>
    <w:basedOn w:val="Heading1"/>
    <w:next w:val="BodyText"/>
    <w:rsid w:val="00531321"/>
    <w:pPr>
      <w:outlineLvl w:val="9"/>
    </w:pPr>
  </w:style>
  <w:style w:type="paragraph" w:customStyle="1" w:styleId="Heading0Custno">
    <w:name w:val="Heading 0 Cust no."/>
    <w:basedOn w:val="Heading1"/>
    <w:next w:val="BodyText"/>
    <w:rsid w:val="00531321"/>
    <w:pPr>
      <w:numPr>
        <w:numId w:val="0"/>
      </w:numPr>
      <w:tabs>
        <w:tab w:val="left" w:pos="0"/>
      </w:tabs>
      <w:ind w:hanging="403"/>
    </w:pPr>
  </w:style>
  <w:style w:type="paragraph" w:customStyle="1" w:styleId="Heading1Custno">
    <w:name w:val="Heading 1 Cust no."/>
    <w:basedOn w:val="Normal"/>
    <w:next w:val="BodyText"/>
    <w:rsid w:val="00531321"/>
    <w:pPr>
      <w:keepNext/>
      <w:pageBreakBefore/>
      <w:tabs>
        <w:tab w:val="right" w:pos="-357"/>
        <w:tab w:val="left" w:pos="0"/>
      </w:tabs>
      <w:ind w:hanging="1168"/>
    </w:pPr>
    <w:rPr>
      <w:sz w:val="24"/>
    </w:rPr>
  </w:style>
  <w:style w:type="paragraph" w:customStyle="1" w:styleId="Heading2Custno">
    <w:name w:val="Heading 2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3Custno">
    <w:name w:val="Heading 3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4Custno">
    <w:name w:val="Heading 4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5Custno">
    <w:name w:val="Heading 5 Cust no."/>
    <w:basedOn w:val="Heading5"/>
    <w:next w:val="Normal"/>
    <w:rsid w:val="00531321"/>
    <w:pPr>
      <w:tabs>
        <w:tab w:val="right" w:pos="-357"/>
      </w:tabs>
      <w:ind w:hanging="1276"/>
      <w:outlineLvl w:val="9"/>
    </w:pPr>
  </w:style>
  <w:style w:type="paragraph" w:customStyle="1" w:styleId="HeadingT">
    <w:name w:val="Heading T"/>
    <w:basedOn w:val="Heading0"/>
    <w:next w:val="BodyText"/>
    <w:rsid w:val="00531321"/>
    <w:pPr>
      <w:pageBreakBefore w:val="0"/>
      <w:spacing w:before="200" w:after="80"/>
    </w:pPr>
    <w:rPr>
      <w:caps/>
      <w:spacing w:val="26"/>
      <w:sz w:val="20"/>
    </w:rPr>
  </w:style>
  <w:style w:type="paragraph" w:customStyle="1" w:styleId="Part">
    <w:name w:val="Part"/>
    <w:basedOn w:val="Heading1"/>
    <w:next w:val="BodyText"/>
    <w:rsid w:val="00531321"/>
    <w:pPr>
      <w:pageBreakBefore w:val="0"/>
      <w:numPr>
        <w:numId w:val="0"/>
      </w:numPr>
      <w:tabs>
        <w:tab w:val="num" w:pos="0"/>
      </w:tabs>
      <w:spacing w:after="240"/>
      <w:ind w:hanging="403"/>
    </w:pPr>
  </w:style>
  <w:style w:type="paragraph" w:customStyle="1" w:styleId="sysHidden">
    <w:name w:val="sys Hidden"/>
    <w:basedOn w:val="Normal"/>
    <w:rsid w:val="00531321"/>
    <w:rPr>
      <w:vanish/>
    </w:rPr>
  </w:style>
  <w:style w:type="paragraph" w:customStyle="1" w:styleId="sysHeaderField">
    <w:name w:val="sys HeaderField"/>
    <w:basedOn w:val="sysHidden"/>
    <w:rsid w:val="00531321"/>
  </w:style>
  <w:style w:type="paragraph" w:customStyle="1" w:styleId="sysPageOfPages">
    <w:name w:val="sys PageOfPages"/>
    <w:basedOn w:val="sysHidden"/>
    <w:rsid w:val="00531321"/>
  </w:style>
  <w:style w:type="paragraph" w:customStyle="1" w:styleId="sysClass">
    <w:name w:val="sys Class"/>
    <w:basedOn w:val="Normal"/>
    <w:rsid w:val="00531321"/>
    <w:pPr>
      <w:framePr w:w="3969" w:hSpace="181" w:wrap="notBeside" w:vAnchor="page" w:hAnchor="text" w:y="1231"/>
    </w:pPr>
    <w:rPr>
      <w:caps/>
      <w:spacing w:val="5"/>
    </w:rPr>
  </w:style>
  <w:style w:type="paragraph" w:customStyle="1" w:styleId="sysWordMark">
    <w:name w:val="sys WordMark"/>
    <w:basedOn w:val="Normal"/>
    <w:rsid w:val="00531321"/>
    <w:pPr>
      <w:framePr w:w="1134" w:hSpace="142" w:vSpace="142" w:wrap="around" w:vAnchor="page" w:hAnchor="text" w:xAlign="right" w:y="852"/>
    </w:pPr>
  </w:style>
  <w:style w:type="paragraph" w:customStyle="1" w:styleId="Titlecd">
    <w:name w:val="Title cd"/>
    <w:basedOn w:val="Title"/>
    <w:rsid w:val="00531321"/>
    <w:pPr>
      <w:framePr w:w="0" w:hRule="auto" w:wrap="notBeside" w:y="2813"/>
    </w:pPr>
  </w:style>
  <w:style w:type="paragraph" w:customStyle="1" w:styleId="sysFooter2">
    <w:name w:val="sys Footer 2"/>
    <w:basedOn w:val="Footer"/>
    <w:rsid w:val="00531321"/>
    <w:rPr>
      <w:sz w:val="16"/>
    </w:rPr>
  </w:style>
  <w:style w:type="paragraph" w:customStyle="1" w:styleId="sysFooter2C">
    <w:name w:val="sys Footer 2 C"/>
    <w:basedOn w:val="sysFooter2L"/>
    <w:rsid w:val="00531321"/>
    <w:pPr>
      <w:framePr w:wrap="notBeside" w:xAlign="center"/>
    </w:pPr>
  </w:style>
  <w:style w:type="paragraph" w:customStyle="1" w:styleId="sysFooter2R">
    <w:name w:val="sys Footer 2 R"/>
    <w:basedOn w:val="sysFooter2L"/>
    <w:rsid w:val="00531321"/>
    <w:pPr>
      <w:framePr w:wrap="notBeside" w:xAlign="right"/>
    </w:pPr>
  </w:style>
  <w:style w:type="paragraph" w:customStyle="1" w:styleId="sysFooter2Line">
    <w:name w:val="sys Footer 2 Line"/>
    <w:basedOn w:val="sysFooter2"/>
    <w:rsid w:val="00531321"/>
    <w:pPr>
      <w:pBdr>
        <w:bottom w:val="single" w:sz="6" w:space="1" w:color="auto"/>
      </w:pBdr>
      <w:spacing w:after="60"/>
    </w:pPr>
  </w:style>
  <w:style w:type="paragraph" w:customStyle="1" w:styleId="sysMAT">
    <w:name w:val="sys MAT"/>
    <w:basedOn w:val="sysCopyright"/>
    <w:rsid w:val="00531321"/>
    <w:pPr>
      <w:framePr w:wrap="around"/>
      <w:spacing w:after="600"/>
    </w:pPr>
  </w:style>
  <w:style w:type="paragraph" w:customStyle="1" w:styleId="sysLbl">
    <w:name w:val="sys Lbl"/>
    <w:basedOn w:val="Normal"/>
    <w:rsid w:val="00531321"/>
    <w:rPr>
      <w:smallCaps/>
    </w:rPr>
  </w:style>
  <w:style w:type="paragraph" w:customStyle="1" w:styleId="sysHeaderLinebelow">
    <w:name w:val="sys Header Line below"/>
    <w:basedOn w:val="Header"/>
    <w:rsid w:val="00531321"/>
    <w:pPr>
      <w:pBdr>
        <w:bottom w:val="single" w:sz="4" w:space="1" w:color="auto"/>
      </w:pBdr>
    </w:pPr>
  </w:style>
  <w:style w:type="paragraph" w:customStyle="1" w:styleId="sysMATHeader">
    <w:name w:val="sys MAT Header"/>
    <w:basedOn w:val="Normal"/>
    <w:rsid w:val="00531321"/>
    <w:rPr>
      <w:color w:val="FFFFFF"/>
    </w:rPr>
  </w:style>
  <w:style w:type="paragraph" w:customStyle="1" w:styleId="sysMATText">
    <w:name w:val="sys MAT Text"/>
    <w:basedOn w:val="Normal"/>
    <w:rsid w:val="00531321"/>
    <w:rPr>
      <w:sz w:val="18"/>
    </w:rPr>
  </w:style>
  <w:style w:type="paragraph" w:customStyle="1" w:styleId="Company">
    <w:name w:val="Company"/>
    <w:basedOn w:val="Normal"/>
    <w:rsid w:val="00531321"/>
    <w:pPr>
      <w:spacing w:before="240" w:after="240"/>
    </w:pPr>
    <w:rPr>
      <w:caps/>
    </w:rPr>
  </w:style>
  <w:style w:type="paragraph" w:customStyle="1" w:styleId="TableHeader">
    <w:name w:val="Table Header"/>
    <w:basedOn w:val="Normal"/>
    <w:next w:val="Normal"/>
    <w:rsid w:val="00531321"/>
    <w:pPr>
      <w:keepLines/>
      <w:tabs>
        <w:tab w:val="left" w:pos="2705"/>
      </w:tabs>
      <w:spacing w:before="60" w:after="60"/>
    </w:pPr>
    <w:rPr>
      <w:color w:val="FFFFFF"/>
    </w:rPr>
  </w:style>
  <w:style w:type="paragraph" w:customStyle="1" w:styleId="TableText">
    <w:name w:val="Table Text"/>
    <w:basedOn w:val="Normal"/>
    <w:rsid w:val="00531321"/>
    <w:pPr>
      <w:keepLines/>
      <w:spacing w:before="60" w:after="60"/>
    </w:pPr>
  </w:style>
  <w:style w:type="paragraph" w:customStyle="1" w:styleId="Table">
    <w:name w:val="Table"/>
    <w:basedOn w:val="Normal"/>
    <w:rsid w:val="00531321"/>
    <w:pPr>
      <w:spacing w:before="20" w:after="20"/>
    </w:pPr>
    <w:rPr>
      <w:rFonts w:ascii="Lucida Sans" w:hAnsi="Lucida Sans"/>
      <w:sz w:val="16"/>
    </w:rPr>
  </w:style>
  <w:style w:type="character" w:styleId="FootnoteReference">
    <w:name w:val="footnote reference"/>
    <w:rsid w:val="00531321"/>
    <w:rPr>
      <w:vertAlign w:val="superscript"/>
    </w:rPr>
  </w:style>
  <w:style w:type="character" w:styleId="PageNumber">
    <w:name w:val="page number"/>
    <w:rsid w:val="00531321"/>
    <w:rPr>
      <w:rFonts w:ascii="Arial" w:hAnsi="Arial" w:cs="Arial" w:hint="default"/>
      <w:sz w:val="16"/>
      <w:vertAlign w:val="baseline"/>
    </w:rPr>
  </w:style>
  <w:style w:type="character" w:styleId="PlaceholderText">
    <w:name w:val="Placeholder Text"/>
    <w:rsid w:val="00531321"/>
    <w:rPr>
      <w:rFonts w:ascii="Times New Roman" w:hAnsi="Times New Roman" w:cs="Times New Roman" w:hint="default"/>
      <w:color w:val="808080"/>
    </w:rPr>
  </w:style>
  <w:style w:type="character" w:customStyle="1" w:styleId="sysDocStatisticslbl">
    <w:name w:val="sys Doc Statistics lbl"/>
    <w:rsid w:val="00531321"/>
    <w:rPr>
      <w:smallCaps/>
    </w:rPr>
  </w:style>
  <w:style w:type="character" w:customStyle="1" w:styleId="smallcaps">
    <w:name w:val="small caps"/>
    <w:rsid w:val="00531321"/>
    <w:rPr>
      <w:smallCaps/>
    </w:rPr>
  </w:style>
  <w:style w:type="character" w:styleId="CommentReference">
    <w:name w:val="annotation reference"/>
    <w:basedOn w:val="DefaultParagraphFont"/>
    <w:rsid w:val="009475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75E4"/>
  </w:style>
  <w:style w:type="character" w:customStyle="1" w:styleId="CommentTextChar">
    <w:name w:val="Comment Text Char"/>
    <w:basedOn w:val="DefaultParagraphFont"/>
    <w:link w:val="CommentText"/>
    <w:rsid w:val="009475E4"/>
    <w:rPr>
      <w:rFonts w:ascii="Arial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75E4"/>
    <w:rPr>
      <w:rFonts w:ascii="Arial" w:hAnsi="Arial"/>
      <w:b/>
      <w:bCs/>
      <w:lang w:val="en-US" w:eastAsia="en-US"/>
    </w:rPr>
  </w:style>
  <w:style w:type="character" w:customStyle="1" w:styleId="Style3">
    <w:name w:val="Style3"/>
    <w:basedOn w:val="DefaultParagraphFont"/>
    <w:uiPriority w:val="1"/>
    <w:rsid w:val="009475E4"/>
    <w:rPr>
      <w:rFonts w:ascii="Lucida Sans" w:hAnsi="Lucida Sans" w:hint="default"/>
      <w:sz w:val="16"/>
    </w:rPr>
  </w:style>
  <w:style w:type="paragraph" w:styleId="Revision">
    <w:name w:val="Revision"/>
    <w:hidden/>
    <w:rsid w:val="009475E4"/>
    <w:rPr>
      <w:rFonts w:ascii="Arial" w:hAnsi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34" Type="http://schemas.openxmlformats.org/officeDocument/2006/relationships/footer" Target="footer10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3.png"/><Relationship Id="rId33" Type="http://schemas.openxmlformats.org/officeDocument/2006/relationships/header" Target="header10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24" Type="http://schemas.openxmlformats.org/officeDocument/2006/relationships/footer" Target="footer7.xml"/><Relationship Id="rId32" Type="http://schemas.openxmlformats.org/officeDocument/2006/relationships/footer" Target="footer9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eader" Target="header7.xml"/><Relationship Id="rId28" Type="http://schemas.openxmlformats.org/officeDocument/2006/relationships/image" Target="media/image6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footer" Target="footer8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5.png"/><Relationship Id="rId30" Type="http://schemas.openxmlformats.org/officeDocument/2006/relationships/header" Target="header9.xm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%7bAppName%7d-%7bAppVer%7d-%7bPT%7d-%7bREMARK%7d-%7bARCH%7d-%7bAA%7d%7bOS%7d-%7bPackageRVersion%7d-%7bBuildVer%7d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AAD0E91289D43279BC0598B38418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11DC8-C4DA-423B-B96C-54B880984FCA}"/>
      </w:docPartPr>
      <w:docPartBody>
        <w:p w14:paraId="3D5A5BA8" w14:textId="30040BE3" w:rsidR="004E24E4" w:rsidRDefault="004E24E4" w:rsidP="004E24E4">
          <w:pPr>
            <w:pStyle w:val="2AAD0E91289D43279BC0598B38418D37"/>
          </w:pPr>
          <w:r>
            <w:rPr>
              <w:rStyle w:val="PlaceholderText"/>
            </w:rPr>
            <w:t xml:space="preserve">Detail any notes of interest involved with the </w:t>
          </w:r>
          <w:r>
            <w:rPr>
              <w:rStyle w:val="PlaceholderText"/>
              <w:u w:val="single"/>
            </w:rPr>
            <w:t>Application</w:t>
          </w:r>
          <w:r>
            <w:rPr>
              <w:rStyle w:val="PlaceholderText"/>
            </w:rPr>
            <w:t xml:space="preserve"> itself not the Package.</w:t>
          </w:r>
        </w:p>
      </w:docPartBody>
    </w:docPart>
    <w:docPart>
      <w:docPartPr>
        <w:name w:val="BF6E1814D39843229E85205804E3A2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DEB5A-FD24-4A96-A100-5FCFAE361B61}"/>
      </w:docPartPr>
      <w:docPartBody>
        <w:p w14:paraId="6294896B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  <w:r w:rsidRPr="00CA0E7A">
            <w:rPr>
              <w:rStyle w:val="PlaceholderText"/>
              <w:rFonts w:ascii="Lucida Sans" w:hAnsi="Lucida Sans"/>
              <w:sz w:val="16"/>
              <w:szCs w:val="16"/>
            </w:rPr>
            <w:t>P</w:t>
          </w:r>
          <w:r>
            <w:rPr>
              <w:rStyle w:val="PlaceholderText"/>
              <w:rFonts w:ascii="Lucida Sans" w:hAnsi="Lucida Sans"/>
              <w:sz w:val="16"/>
              <w:szCs w:val="16"/>
            </w:rPr>
            <w:t>lease enter monitoring / installation</w:t>
          </w:r>
          <w:r w:rsidRPr="00CA0E7A">
            <w:rPr>
              <w:rStyle w:val="PlaceholderText"/>
              <w:rFonts w:ascii="Lucida Sans" w:hAnsi="Lucida Sans"/>
              <w:sz w:val="16"/>
              <w:szCs w:val="16"/>
            </w:rPr>
            <w:t xml:space="preserve"> steps here</w:t>
          </w:r>
        </w:p>
        <w:p w14:paraId="7768C7C7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09C50B71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6754A1F9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34D6C8F1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2EE78637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0314BC75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4D8E8B20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707C346C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3C804A94" w14:textId="77777777" w:rsidR="004E24E4" w:rsidRDefault="004E24E4"/>
      </w:docPartBody>
    </w:docPart>
    <w:docPart>
      <w:docPartPr>
        <w:name w:val="9555EF6CF9F74C2B80973DFCCDEC14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7413A-4833-4F21-821A-21D239414B96}"/>
      </w:docPartPr>
      <w:docPartBody>
        <w:p w14:paraId="29ABB3F0" w14:textId="77777777" w:rsidR="004E24E4" w:rsidRDefault="004E24E4">
          <w:pPr>
            <w:spacing w:before="100" w:beforeAutospacing="1" w:after="100" w:afterAutospacing="1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&lt;List any observations in the install/uninstall of the package that may affect testing such as</w:t>
          </w:r>
        </w:p>
        <w:p w14:paraId="3B22C25F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Folders left behind on uninstall</w:t>
          </w:r>
        </w:p>
        <w:p w14:paraId="3F879B97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Registry Keys left behind on uninstall</w:t>
          </w:r>
        </w:p>
        <w:p w14:paraId="5068CAF8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Files remaining on uninstall</w:t>
          </w:r>
        </w:p>
        <w:p w14:paraId="5F3F6123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Mapped drives required</w:t>
          </w:r>
        </w:p>
        <w:p w14:paraId="1D7E5BC6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Shortcuts will not be hidden for non-users, as this is a manual installation. This application will not be supported as a packaged application.</w:t>
          </w:r>
        </w:p>
        <w:p w14:paraId="13938F87" w14:textId="77777777" w:rsidR="004E24E4" w:rsidRDefault="004E24E4">
          <w:pPr>
            <w:spacing w:before="100" w:beforeAutospacing="1" w:after="100" w:afterAutospacing="1"/>
            <w:ind w:left="720"/>
            <w:rPr>
              <w:rFonts w:ascii="Lucida Sans" w:hAnsi="Lucida Sans"/>
              <w:sz w:val="16"/>
              <w:szCs w:val="16"/>
            </w:rPr>
          </w:pPr>
        </w:p>
        <w:p w14:paraId="70BEE04C" w14:textId="1EF5E44B" w:rsidR="004E24E4" w:rsidRDefault="004E24E4" w:rsidP="004E24E4">
          <w:pPr>
            <w:pStyle w:val="9555EF6CF9F74C2B80973DFCCDEC14B8"/>
          </w:pPr>
          <w:r>
            <w:rPr>
              <w:rFonts w:ascii="Lucida Sans" w:hAnsi="Lucida Sans"/>
              <w:sz w:val="16"/>
              <w:szCs w:val="16"/>
            </w:rPr>
            <w:t>If a Kill Process has been included in this package and requires a message prompt to the user and requires their interaction please detail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6A09C1"/>
    <w:multiLevelType w:val="multilevel"/>
    <w:tmpl w:val="D2F80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4E4"/>
    <w:rsid w:val="004E24E4"/>
    <w:rsid w:val="00B01BF6"/>
    <w:rsid w:val="00C7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4E24E4"/>
  </w:style>
  <w:style w:type="paragraph" w:customStyle="1" w:styleId="716E83D354C54BCAB9DDBC381ADB6CEA">
    <w:name w:val="716E83D354C54BCAB9DDBC381ADB6CEA"/>
    <w:rsid w:val="004E24E4"/>
  </w:style>
  <w:style w:type="paragraph" w:customStyle="1" w:styleId="945A14340EAC4DFD82A04FA26DB3BE1E">
    <w:name w:val="945A14340EAC4DFD82A04FA26DB3BE1E"/>
    <w:rsid w:val="004E24E4"/>
  </w:style>
  <w:style w:type="paragraph" w:styleId="BodyText">
    <w:name w:val="Body Text"/>
    <w:aliases w:val="Tempo Body Text"/>
    <w:basedOn w:val="Normal"/>
    <w:link w:val="BodyTextChar"/>
    <w:rsid w:val="004E24E4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en-US"/>
    </w:rPr>
  </w:style>
  <w:style w:type="character" w:customStyle="1" w:styleId="BodyTextChar">
    <w:name w:val="Body Text Char"/>
    <w:aliases w:val="Tempo Body Text Char"/>
    <w:basedOn w:val="DefaultParagraphFont"/>
    <w:link w:val="BodyText"/>
    <w:rsid w:val="004E24E4"/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A67482CD2FEC4F18ABD9301DE84D7DC0">
    <w:name w:val="A67482CD2FEC4F18ABD9301DE84D7DC0"/>
    <w:rsid w:val="004E24E4"/>
  </w:style>
  <w:style w:type="paragraph" w:customStyle="1" w:styleId="504E2D14AD884CD580AAFD05872B1657">
    <w:name w:val="504E2D14AD884CD580AAFD05872B1657"/>
    <w:rsid w:val="004E24E4"/>
  </w:style>
  <w:style w:type="paragraph" w:customStyle="1" w:styleId="B086BAB3C4194345B191BCA59BC61C5B">
    <w:name w:val="B086BAB3C4194345B191BCA59BC61C5B"/>
    <w:rsid w:val="004E24E4"/>
  </w:style>
  <w:style w:type="paragraph" w:customStyle="1" w:styleId="CC0D987930CD4975A33AAD9A042585BC">
    <w:name w:val="CC0D987930CD4975A33AAD9A042585BC"/>
    <w:rsid w:val="004E24E4"/>
  </w:style>
  <w:style w:type="paragraph" w:customStyle="1" w:styleId="4EE0C04F775A4213BC322CA562120B54">
    <w:name w:val="4EE0C04F775A4213BC322CA562120B54"/>
    <w:rsid w:val="004E24E4"/>
  </w:style>
  <w:style w:type="paragraph" w:customStyle="1" w:styleId="BB7509DF01EB44E19BBB367AE7F720CA">
    <w:name w:val="BB7509DF01EB44E19BBB367AE7F720CA"/>
    <w:rsid w:val="004E24E4"/>
  </w:style>
  <w:style w:type="paragraph" w:customStyle="1" w:styleId="41CD6582D51C4B77BE2CD639979C2E20">
    <w:name w:val="41CD6582D51C4B77BE2CD639979C2E20"/>
    <w:rsid w:val="004E24E4"/>
  </w:style>
  <w:style w:type="paragraph" w:customStyle="1" w:styleId="B8FEA7CD779149128571665836BECD5C">
    <w:name w:val="B8FEA7CD779149128571665836BECD5C"/>
    <w:rsid w:val="004E24E4"/>
  </w:style>
  <w:style w:type="paragraph" w:customStyle="1" w:styleId="2AAD0E91289D43279BC0598B38418D37">
    <w:name w:val="2AAD0E91289D43279BC0598B38418D37"/>
    <w:rsid w:val="004E24E4"/>
  </w:style>
  <w:style w:type="paragraph" w:customStyle="1" w:styleId="4EE84B7A925E42C7AF3EF562F3DBD92D">
    <w:name w:val="4EE84B7A925E42C7AF3EF562F3DBD92D"/>
    <w:rsid w:val="004E24E4"/>
  </w:style>
  <w:style w:type="paragraph" w:customStyle="1" w:styleId="22D5BB3F46BA48B98E3AD384EFA49D63">
    <w:name w:val="22D5BB3F46BA48B98E3AD384EFA49D63"/>
    <w:rsid w:val="004E24E4"/>
  </w:style>
  <w:style w:type="paragraph" w:customStyle="1" w:styleId="A20AE4B2856C48A28204F3AB8D2FD1F5">
    <w:name w:val="A20AE4B2856C48A28204F3AB8D2FD1F5"/>
    <w:rsid w:val="004E24E4"/>
  </w:style>
  <w:style w:type="paragraph" w:customStyle="1" w:styleId="B1EDDCFE55CE4B7BB3DF93FBD00E97D1">
    <w:name w:val="B1EDDCFE55CE4B7BB3DF93FBD00E97D1"/>
    <w:rsid w:val="004E24E4"/>
  </w:style>
  <w:style w:type="paragraph" w:customStyle="1" w:styleId="D578A8233FEF4D488F060EC12A27D196">
    <w:name w:val="D578A8233FEF4D488F060EC12A27D196"/>
    <w:rsid w:val="004E24E4"/>
  </w:style>
  <w:style w:type="paragraph" w:customStyle="1" w:styleId="9555EF6CF9F74C2B80973DFCCDEC14B8">
    <w:name w:val="9555EF6CF9F74C2B80973DFCCDEC14B8"/>
    <w:rsid w:val="004E24E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4E24E4"/>
  </w:style>
  <w:style w:type="paragraph" w:customStyle="1" w:styleId="716E83D354C54BCAB9DDBC381ADB6CEA">
    <w:name w:val="716E83D354C54BCAB9DDBC381ADB6CEA"/>
    <w:rsid w:val="004E24E4"/>
  </w:style>
  <w:style w:type="paragraph" w:customStyle="1" w:styleId="945A14340EAC4DFD82A04FA26DB3BE1E">
    <w:name w:val="945A14340EAC4DFD82A04FA26DB3BE1E"/>
    <w:rsid w:val="004E24E4"/>
  </w:style>
  <w:style w:type="paragraph" w:styleId="BodyText">
    <w:name w:val="Body Text"/>
    <w:aliases w:val="Tempo Body Text"/>
    <w:basedOn w:val="Normal"/>
    <w:link w:val="BodyTextChar"/>
    <w:rsid w:val="004E24E4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en-US"/>
    </w:rPr>
  </w:style>
  <w:style w:type="character" w:customStyle="1" w:styleId="BodyTextChar">
    <w:name w:val="Body Text Char"/>
    <w:aliases w:val="Tempo Body Text Char"/>
    <w:basedOn w:val="DefaultParagraphFont"/>
    <w:link w:val="BodyText"/>
    <w:rsid w:val="004E24E4"/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A67482CD2FEC4F18ABD9301DE84D7DC0">
    <w:name w:val="A67482CD2FEC4F18ABD9301DE84D7DC0"/>
    <w:rsid w:val="004E24E4"/>
  </w:style>
  <w:style w:type="paragraph" w:customStyle="1" w:styleId="504E2D14AD884CD580AAFD05872B1657">
    <w:name w:val="504E2D14AD884CD580AAFD05872B1657"/>
    <w:rsid w:val="004E24E4"/>
  </w:style>
  <w:style w:type="paragraph" w:customStyle="1" w:styleId="B086BAB3C4194345B191BCA59BC61C5B">
    <w:name w:val="B086BAB3C4194345B191BCA59BC61C5B"/>
    <w:rsid w:val="004E24E4"/>
  </w:style>
  <w:style w:type="paragraph" w:customStyle="1" w:styleId="CC0D987930CD4975A33AAD9A042585BC">
    <w:name w:val="CC0D987930CD4975A33AAD9A042585BC"/>
    <w:rsid w:val="004E24E4"/>
  </w:style>
  <w:style w:type="paragraph" w:customStyle="1" w:styleId="4EE0C04F775A4213BC322CA562120B54">
    <w:name w:val="4EE0C04F775A4213BC322CA562120B54"/>
    <w:rsid w:val="004E24E4"/>
  </w:style>
  <w:style w:type="paragraph" w:customStyle="1" w:styleId="BB7509DF01EB44E19BBB367AE7F720CA">
    <w:name w:val="BB7509DF01EB44E19BBB367AE7F720CA"/>
    <w:rsid w:val="004E24E4"/>
  </w:style>
  <w:style w:type="paragraph" w:customStyle="1" w:styleId="41CD6582D51C4B77BE2CD639979C2E20">
    <w:name w:val="41CD6582D51C4B77BE2CD639979C2E20"/>
    <w:rsid w:val="004E24E4"/>
  </w:style>
  <w:style w:type="paragraph" w:customStyle="1" w:styleId="B8FEA7CD779149128571665836BECD5C">
    <w:name w:val="B8FEA7CD779149128571665836BECD5C"/>
    <w:rsid w:val="004E24E4"/>
  </w:style>
  <w:style w:type="paragraph" w:customStyle="1" w:styleId="2AAD0E91289D43279BC0598B38418D37">
    <w:name w:val="2AAD0E91289D43279BC0598B38418D37"/>
    <w:rsid w:val="004E24E4"/>
  </w:style>
  <w:style w:type="paragraph" w:customStyle="1" w:styleId="4EE84B7A925E42C7AF3EF562F3DBD92D">
    <w:name w:val="4EE84B7A925E42C7AF3EF562F3DBD92D"/>
    <w:rsid w:val="004E24E4"/>
  </w:style>
  <w:style w:type="paragraph" w:customStyle="1" w:styleId="22D5BB3F46BA48B98E3AD384EFA49D63">
    <w:name w:val="22D5BB3F46BA48B98E3AD384EFA49D63"/>
    <w:rsid w:val="004E24E4"/>
  </w:style>
  <w:style w:type="paragraph" w:customStyle="1" w:styleId="A20AE4B2856C48A28204F3AB8D2FD1F5">
    <w:name w:val="A20AE4B2856C48A28204F3AB8D2FD1F5"/>
    <w:rsid w:val="004E24E4"/>
  </w:style>
  <w:style w:type="paragraph" w:customStyle="1" w:styleId="B1EDDCFE55CE4B7BB3DF93FBD00E97D1">
    <w:name w:val="B1EDDCFE55CE4B7BB3DF93FBD00E97D1"/>
    <w:rsid w:val="004E24E4"/>
  </w:style>
  <w:style w:type="paragraph" w:customStyle="1" w:styleId="D578A8233FEF4D488F060EC12A27D196">
    <w:name w:val="D578A8233FEF4D488F060EC12A27D196"/>
    <w:rsid w:val="004E24E4"/>
  </w:style>
  <w:style w:type="paragraph" w:customStyle="1" w:styleId="9555EF6CF9F74C2B80973DFCCDEC14B8">
    <w:name w:val="9555EF6CF9F74C2B80973DFCCDEC14B8"/>
    <w:rsid w:val="004E24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E4C2F495F8D440BD74414073715796" ma:contentTypeVersion="0" ma:contentTypeDescription="Create a new document." ma:contentTypeScope="" ma:versionID="e02b62617aed1224019fa8e49fb9fae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0C704F-950E-448F-B319-E23C0575D9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B6CE0E-6080-4440-B73C-47034A32CC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C8C429-3B79-4912-9542-BC870EAC8559}">
  <ds:schemaRefs>
    <ds:schemaRef ds:uri="http://www.w3.org/XML/1998/namespac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{AppName}-{AppVer}-{PT}-{REMARK}-{ARCH}-{AA}{OS}-{PackageRVersion}-{BuildVer}.dotm</Template>
  <TotalTime>0</TotalTime>
  <Pages>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&lt;AppName&gt; &lt;AppVersion&gt;</vt:lpstr>
    </vt:vector>
  </TitlesOfParts>
  <Company>Atos</Company>
  <LinksUpToDate>false</LinksUpToDate>
  <CharactersWithSpaces>6669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&lt;AppName&gt; &lt;AppVersion&gt;</dc:title>
  <dc:subject>Package Information</dc:subject>
  <dc:creator>YOURNAME</dc:creator>
  <cp:keywords>Package Information</cp:keywords>
  <cp:lastModifiedBy>Hislop, David</cp:lastModifiedBy>
  <cp:revision>2</cp:revision>
  <dcterms:created xsi:type="dcterms:W3CDTF">2017-01-11T16:12:00Z</dcterms:created>
  <dcterms:modified xsi:type="dcterms:W3CDTF">2017-01-11T16:12:00Z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">
    <vt:lpwstr>&lt;name&gt;</vt:lpwstr>
  </property>
  <property fmtid="{D5CDD505-2E9C-101B-9397-08002B2CF9AE}" pid="3" name="AuthorCode">
    <vt:lpwstr/>
  </property>
  <property fmtid="{D5CDD505-2E9C-101B-9397-08002B2CF9AE}" pid="4" name="CellNameInFooter">
    <vt:lpwstr/>
  </property>
  <property fmtid="{D5CDD505-2E9C-101B-9397-08002B2CF9AE}" pid="5" name="Classification">
    <vt:lpwstr> </vt:lpwstr>
  </property>
  <property fmtid="{D5CDD505-2E9C-101B-9397-08002B2CF9AE}" pid="6" name="CompanyCode">
    <vt:lpwstr/>
  </property>
  <property fmtid="{D5CDD505-2E9C-101B-9397-08002B2CF9AE}" pid="7" name="CompanyName">
    <vt:lpwstr/>
  </property>
  <property fmtid="{D5CDD505-2E9C-101B-9397-08002B2CF9AE}" pid="8" name="CompanyNameLegal">
    <vt:lpwstr>Atos</vt:lpwstr>
  </property>
  <property fmtid="{D5CDD505-2E9C-101B-9397-08002B2CF9AE}" pid="9" name="Copyright">
    <vt:lpwstr>2009</vt:lpwstr>
  </property>
  <property fmtid="{D5CDD505-2E9C-101B-9397-08002B2CF9AE}" pid="10" name="Copyright2">
    <vt:lpwstr/>
  </property>
  <property fmtid="{D5CDD505-2E9C-101B-9397-08002B2CF9AE}" pid="11" name="DocDate">
    <vt:lpwstr/>
  </property>
  <property fmtid="{D5CDD505-2E9C-101B-9397-08002B2CF9AE}" pid="12" name="DocumentNumber">
    <vt:lpwstr>UKT-MEG-561E</vt:lpwstr>
  </property>
  <property fmtid="{D5CDD505-2E9C-101B-9397-08002B2CF9AE}" pid="13" name="DocumentNumberTbx">
    <vt:lpwstr/>
  </property>
  <property fmtid="{D5CDD505-2E9C-101B-9397-08002B2CF9AE}" pid="14" name="Footer2">
    <vt:lpwstr/>
  </property>
  <property fmtid="{D5CDD505-2E9C-101B-9397-08002B2CF9AE}" pid="15" name="HeaderField1">
    <vt:lpwstr>Version: R&lt;xx&gt;</vt:lpwstr>
  </property>
  <property fmtid="{D5CDD505-2E9C-101B-9397-08002B2CF9AE}" pid="16" name="HeaderField1Tbx">
    <vt:lpwstr>Automatic</vt:lpwstr>
  </property>
  <property fmtid="{D5CDD505-2E9C-101B-9397-08002B2CF9AE}" pid="17" name="HeaderField3">
    <vt:lpwstr>Doc. No.: </vt:lpwstr>
  </property>
  <property fmtid="{D5CDD505-2E9C-101B-9397-08002B2CF9AE}" pid="18" name="HeaderField3Tbx">
    <vt:lpwstr>Automatic</vt:lpwstr>
  </property>
  <property fmtid="{D5CDD505-2E9C-101B-9397-08002B2CF9AE}" pid="19" name="LanguageCode">
    <vt:lpwstr>UK</vt:lpwstr>
  </property>
  <property fmtid="{D5CDD505-2E9C-101B-9397-08002B2CF9AE}" pid="20" name="lblAuthor">
    <vt:lpwstr>Author</vt:lpwstr>
  </property>
  <property fmtid="{D5CDD505-2E9C-101B-9397-08002B2CF9AE}" pid="21" name="lblAuthors">
    <vt:lpwstr>Author(s)</vt:lpwstr>
  </property>
  <property fmtid="{D5CDD505-2E9C-101B-9397-08002B2CF9AE}" pid="22" name="lblChapter">
    <vt:lpwstr>Chapter one</vt:lpwstr>
  </property>
  <property fmtid="{D5CDD505-2E9C-101B-9397-08002B2CF9AE}" pid="23" name="lblContents">
    <vt:lpwstr>Contents</vt:lpwstr>
  </property>
  <property fmtid="{D5CDD505-2E9C-101B-9397-08002B2CF9AE}" pid="24" name="lblCopyright">
    <vt:lpwstr>All rights reserved. </vt:lpwstr>
  </property>
  <property fmtid="{D5CDD505-2E9C-101B-9397-08002B2CF9AE}" pid="25" name="lblCopyright2">
    <vt:lpwstr>Reproduction in whole or in parts is prohibited without the written consent of the copyright owner.</vt:lpwstr>
  </property>
  <property fmtid="{D5CDD505-2E9C-101B-9397-08002B2CF9AE}" pid="26" name="lblDate">
    <vt:lpwstr>Date</vt:lpwstr>
  </property>
  <property fmtid="{D5CDD505-2E9C-101B-9397-08002B2CF9AE}" pid="27" name="lblDescription">
    <vt:lpwstr>Description</vt:lpwstr>
  </property>
  <property fmtid="{D5CDD505-2E9C-101B-9397-08002B2CF9AE}" pid="28" name="lblDocNo">
    <vt:lpwstr>Doc. No.</vt:lpwstr>
  </property>
  <property fmtid="{D5CDD505-2E9C-101B-9397-08002B2CF9AE}" pid="29" name="lblDocumentDate">
    <vt:lpwstr>Document date</vt:lpwstr>
  </property>
  <property fmtid="{D5CDD505-2E9C-101B-9397-08002B2CF9AE}" pid="30" name="lblDocumentNumber">
    <vt:lpwstr>Document number</vt:lpwstr>
  </property>
  <property fmtid="{D5CDD505-2E9C-101B-9397-08002B2CF9AE}" pid="31" name="lblInitials">
    <vt:lpwstr>Initials</vt:lpwstr>
  </property>
  <property fmtid="{D5CDD505-2E9C-101B-9397-08002B2CF9AE}" pid="32" name="lblListOfChanges">
    <vt:lpwstr>List of changes</vt:lpwstr>
  </property>
  <property fmtid="{D5CDD505-2E9C-101B-9397-08002B2CF9AE}" pid="33" name="lblMatDate">
    <vt:lpwstr>Date</vt:lpwstr>
  </property>
  <property fmtid="{D5CDD505-2E9C-101B-9397-08002B2CF9AE}" pid="34" name="lblMatDocumentOwner">
    <vt:lpwstr>Document Owner</vt:lpwstr>
  </property>
  <property fmtid="{D5CDD505-2E9C-101B-9397-08002B2CF9AE}" pid="35" name="lblMatName">
    <vt:lpwstr>Name</vt:lpwstr>
  </property>
  <property fmtid="{D5CDD505-2E9C-101B-9397-08002B2CF9AE}" pid="36" name="lblMatQualityAssuranceFunction">
    <vt:lpwstr>Quality Assurance Function</vt:lpwstr>
  </property>
  <property fmtid="{D5CDD505-2E9C-101B-9397-08002B2CF9AE}" pid="37" name="lblMatReviewer1">
    <vt:lpwstr>Reviewer 1</vt:lpwstr>
  </property>
  <property fmtid="{D5CDD505-2E9C-101B-9397-08002B2CF9AE}" pid="38" name="lblMatReviewer2">
    <vt:lpwstr>Reviewer 2</vt:lpwstr>
  </property>
  <property fmtid="{D5CDD505-2E9C-101B-9397-08002B2CF9AE}" pid="39" name="lblMatRole">
    <vt:lpwstr>Role</vt:lpwstr>
  </property>
  <property fmtid="{D5CDD505-2E9C-101B-9397-08002B2CF9AE}" pid="40" name="lblMatSeniorManager">
    <vt:lpwstr>Senior Manager Atos Origin</vt:lpwstr>
  </property>
  <property fmtid="{D5CDD505-2E9C-101B-9397-08002B2CF9AE}" pid="41" name="lblMatSignature">
    <vt:lpwstr>Signature</vt:lpwstr>
  </property>
  <property fmtid="{D5CDD505-2E9C-101B-9397-08002B2CF9AE}" pid="42" name="lblNumberOfPages">
    <vt:lpwstr>Number of pages</vt:lpwstr>
  </property>
  <property fmtid="{D5CDD505-2E9C-101B-9397-08002B2CF9AE}" pid="43" name="lblOf">
    <vt:lpwstr>of</vt:lpwstr>
  </property>
  <property fmtid="{D5CDD505-2E9C-101B-9397-08002B2CF9AE}" pid="44" name="lblOwner">
    <vt:lpwstr>Owner</vt:lpwstr>
  </property>
  <property fmtid="{D5CDD505-2E9C-101B-9397-08002B2CF9AE}" pid="45" name="lblQuestions">
    <vt:lpwstr>For any questions or remarks on this document, please contact</vt:lpwstr>
  </property>
  <property fmtid="{D5CDD505-2E9C-101B-9397-08002B2CF9AE}" pid="46" name="lblSource">
    <vt:lpwstr>Source</vt:lpwstr>
  </property>
  <property fmtid="{D5CDD505-2E9C-101B-9397-08002B2CF9AE}" pid="47" name="lblStatus">
    <vt:lpwstr>Status</vt:lpwstr>
  </property>
  <property fmtid="{D5CDD505-2E9C-101B-9397-08002B2CF9AE}" pid="48" name="lblVersion">
    <vt:lpwstr>Version</vt:lpwstr>
  </property>
  <property fmtid="{D5CDD505-2E9C-101B-9397-08002B2CF9AE}" pid="49" name="Levels">
    <vt:lpwstr>2</vt:lpwstr>
  </property>
  <property fmtid="{D5CDD505-2E9C-101B-9397-08002B2CF9AE}" pid="50" name="Owner">
    <vt:lpwstr/>
  </property>
  <property fmtid="{D5CDD505-2E9C-101B-9397-08002B2CF9AE}" pid="51" name="ProjectProtect">
    <vt:lpwstr>tempo</vt:lpwstr>
  </property>
  <property fmtid="{D5CDD505-2E9C-101B-9397-08002B2CF9AE}" pid="52" name="QuestionPhone">
    <vt:lpwstr/>
  </property>
  <property fmtid="{D5CDD505-2E9C-101B-9397-08002B2CF9AE}" pid="53" name="ReleasedBy">
    <vt:lpwstr/>
  </property>
  <property fmtid="{D5CDD505-2E9C-101B-9397-08002B2CF9AE}" pid="54" name="Source">
    <vt:lpwstr/>
  </property>
  <property fmtid="{D5CDD505-2E9C-101B-9397-08002B2CF9AE}" pid="55" name="Status">
    <vt:lpwstr/>
  </property>
  <property fmtid="{D5CDD505-2E9C-101B-9397-08002B2CF9AE}" pid="56" name="SystemDate">
    <vt:lpwstr/>
  </property>
  <property fmtid="{D5CDD505-2E9C-101B-9397-08002B2CF9AE}" pid="57" name="Title">
    <vt:lpwstr>&lt;AppName&gt; &lt;AppVersion&gt;</vt:lpwstr>
  </property>
  <property fmtid="{D5CDD505-2E9C-101B-9397-08002B2CF9AE}" pid="58" name="TitleTitlePage">
    <vt:lpwstr>&lt;AppName&gt; &lt;AppVersion&gt;</vt:lpwstr>
  </property>
  <property fmtid="{D5CDD505-2E9C-101B-9397-08002B2CF9AE}" pid="59" name="Version">
    <vt:lpwstr>R&lt;xx&gt;</vt:lpwstr>
  </property>
  <property fmtid="{D5CDD505-2E9C-101B-9397-08002B2CF9AE}" pid="60" name="ContentTypeId">
    <vt:lpwstr>0x010100D9E4C2F495F8D440BD74414073715796</vt:lpwstr>
  </property>
</Properties>
</file>